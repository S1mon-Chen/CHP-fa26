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2A8C1B" w14:textId="77777777" w:rsidR="00821829" w:rsidRDefault="00000000">
      <w:pPr>
        <w:pStyle w:val="Date"/>
        <w:jc w:val="both"/>
        <w:rPr>
          <w:color w:val="auto"/>
        </w:rPr>
      </w:pPr>
      <w:r>
        <w:rPr>
          <w:rFonts w:cs="Mangal"/>
        </w:rPr>
        <w:t>2026-09-27</w:t>
      </w:r>
    </w:p>
    <w:p w14:paraId="324DC013" w14:textId="77777777" w:rsidR="00821829" w:rsidRDefault="00000000">
      <w:pPr>
        <w:pStyle w:val="Title"/>
        <w:jc w:val="both"/>
        <w:rPr>
          <w:color w:val="auto"/>
        </w:rPr>
      </w:pPr>
      <w:r>
        <w:rPr>
          <w:rFonts w:cs="Mangal"/>
        </w:rPr>
        <w:t>应用系统体系架构</w:t>
      </w:r>
      <w:r>
        <w:rPr>
          <w:rFonts w:cs="Mangal"/>
        </w:rPr>
        <w:t xml:space="preserve"> — </w:t>
      </w:r>
      <w:r>
        <w:rPr>
          <w:rFonts w:cs="Mangal"/>
        </w:rPr>
        <w:t>作业</w:t>
      </w:r>
      <w:r>
        <w:rPr>
          <w:rFonts w:cs="Mangal"/>
        </w:rPr>
        <w:t>1</w:t>
      </w:r>
    </w:p>
    <w:p w14:paraId="6BCE71B1" w14:textId="77777777" w:rsidR="00821829" w:rsidRDefault="00000000">
      <w:pPr>
        <w:pStyle w:val="Heading1"/>
        <w:numPr>
          <w:ilvl w:val="0"/>
          <w:numId w:val="0"/>
        </w:numPr>
        <w:ind w:left="360"/>
        <w:jc w:val="both"/>
        <w:rPr>
          <w:color w:val="auto"/>
        </w:rPr>
      </w:pPr>
      <w:r>
        <w:rPr>
          <w:rFonts w:cs="Mangal"/>
        </w:rPr>
        <w:t>学号：</w:t>
      </w:r>
      <w:r>
        <w:rPr>
          <w:rFonts w:cs="Mangal"/>
          <w:u w:val="single"/>
        </w:rPr>
        <w:t xml:space="preserve">       524031910668       </w:t>
      </w:r>
      <w:r>
        <w:rPr>
          <w:rFonts w:cs="Mangal"/>
        </w:rPr>
        <w:t xml:space="preserve">    </w:t>
      </w:r>
      <w:r>
        <w:rPr>
          <w:rFonts w:cs="Mangal"/>
        </w:rPr>
        <w:t>姓名：</w:t>
      </w:r>
      <w:r>
        <w:rPr>
          <w:rFonts w:cs="Mangal"/>
          <w:u w:val="single"/>
        </w:rPr>
        <w:t xml:space="preserve">       </w:t>
      </w:r>
      <w:r>
        <w:rPr>
          <w:rFonts w:cs="Mangal"/>
          <w:u w:val="single"/>
        </w:rPr>
        <w:t>陈熹朗</w:t>
      </w:r>
      <w:r>
        <w:rPr>
          <w:rFonts w:cs="Mangal"/>
          <w:u w:val="single"/>
        </w:rPr>
        <w:t xml:space="preserve">        </w:t>
      </w:r>
      <w:r>
        <w:rPr>
          <w:rFonts w:cs="Mangal"/>
        </w:rPr>
        <w:t xml:space="preserve">    </w:t>
      </w:r>
      <w:r>
        <w:rPr>
          <w:rFonts w:cs="Mangal"/>
        </w:rPr>
        <w:t>得分：</w:t>
      </w:r>
    </w:p>
    <w:p w14:paraId="69EC7681" w14:textId="77777777" w:rsidR="00EF270A" w:rsidRPr="0025281D" w:rsidRDefault="00B6422E" w:rsidP="001A1F98">
      <w:pPr>
        <w:pStyle w:val="Heading1"/>
        <w:numPr>
          <w:ilvl w:val="0"/>
          <w:numId w:val="0"/>
        </w:numPr>
        <w:ind w:left="360"/>
        <w:jc w:val="both"/>
        <w:rPr>
          <w:color w:val="auto"/>
        </w:rPr>
      </w:pPr>
      <w:r>
        <w:rPr>
          <w:rFonts w:hint="eastAsia"/>
          <w:color w:val="auto"/>
        </w:rPr>
        <w:t>本次作业回答如下：</w:t>
      </w:r>
    </w:p>
    <w:p w14:paraId="5DFEA6A6" w14:textId="1034E161" w:rsidR="00821829" w:rsidRPr="00F87641" w:rsidRDefault="00000000">
      <w:pPr>
        <w:pStyle w:val="Heading2"/>
        <w:keepNext/>
        <w:numPr>
          <w:ilvl w:val="0"/>
          <w:numId w:val="0"/>
        </w:numPr>
        <w:spacing w:before="240" w:after="80"/>
        <w:ind w:left="720"/>
        <w:jc w:val="both"/>
        <w:rPr>
          <w:lang w:val="en-US"/>
        </w:rPr>
      </w:pPr>
      <w:r>
        <w:rPr>
          <w:rFonts w:hint="eastAsia"/>
          <w:b/>
          <w:bCs/>
          <w:color w:val="auto"/>
        </w:rPr>
        <w:t>1. System Prompt</w:t>
      </w:r>
    </w:p>
    <w:p w14:paraId="0D4C0E37" w14:textId="77777777" w:rsidR="00821829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&lt;role&gt;</w:t>
      </w:r>
    </w:p>
    <w:p w14:paraId="39CA1AA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你是一名资深后端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API </w:t>
      </w:r>
      <w:r>
        <w:rPr>
          <w:rFonts w:ascii="Consolas" w:eastAsia="DengXian" w:hAnsi="Consolas" w:cs="Consolas"/>
          <w:color w:val="1F1F1F"/>
          <w:sz w:val="16"/>
          <w:szCs w:val="16"/>
        </w:rPr>
        <w:t>架构师，精通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RESTful </w:t>
      </w:r>
      <w:r>
        <w:rPr>
          <w:rFonts w:ascii="Consolas" w:eastAsia="DengXian" w:hAnsi="Consolas" w:cs="Consolas"/>
          <w:color w:val="1F1F1F"/>
          <w:sz w:val="16"/>
          <w:szCs w:val="16"/>
        </w:rPr>
        <w:t>设计原则与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OpenAPI 3.0.3 </w:t>
      </w:r>
      <w:r>
        <w:rPr>
          <w:rFonts w:ascii="Consolas" w:eastAsia="DengXian" w:hAnsi="Consolas" w:cs="Consolas"/>
          <w:color w:val="1F1F1F"/>
          <w:sz w:val="16"/>
          <w:szCs w:val="16"/>
        </w:rPr>
        <w:t>规范，负责为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Java Spring Boot </w:t>
      </w:r>
      <w:r>
        <w:rPr>
          <w:rFonts w:ascii="Consolas" w:eastAsia="DengXian" w:hAnsi="Consolas" w:cs="Consolas"/>
          <w:color w:val="1F1F1F"/>
          <w:sz w:val="16"/>
          <w:szCs w:val="16"/>
        </w:rPr>
        <w:t>项目编写可直接导入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Swagger UI </w:t>
      </w:r>
      <w:r>
        <w:rPr>
          <w:rFonts w:ascii="Consolas" w:eastAsia="DengXian" w:hAnsi="Consolas" w:cs="Consolas"/>
          <w:color w:val="1F1F1F"/>
          <w:sz w:val="16"/>
          <w:szCs w:val="16"/>
        </w:rPr>
        <w:t>的接口契约文档。</w:t>
      </w:r>
    </w:p>
    <w:p w14:paraId="196CC41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&lt;/role&gt;</w:t>
      </w:r>
    </w:p>
    <w:p w14:paraId="7CAAACB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3AB1FCC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&lt;instruction&gt;</w:t>
      </w:r>
    </w:p>
    <w:p w14:paraId="593BD6A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根据用户提供的业务需求与数据模型，生成一份完整的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OpenAPI 3.0.3 </w:t>
      </w:r>
      <w:r>
        <w:rPr>
          <w:rFonts w:ascii="Consolas" w:eastAsia="DengXian" w:hAnsi="Consolas" w:cs="Consolas"/>
          <w:color w:val="1F1F1F"/>
          <w:sz w:val="16"/>
          <w:szCs w:val="16"/>
        </w:rPr>
        <w:t>接口文档。</w:t>
      </w:r>
    </w:p>
    <w:p w14:paraId="67A7B05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&lt;/instruction&gt;</w:t>
      </w:r>
    </w:p>
    <w:p w14:paraId="2725FA3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76FCD15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&lt;output_contract&gt;</w:t>
      </w:r>
    </w:p>
    <w:p w14:paraId="5BF6F94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1. </w:t>
      </w:r>
      <w:r>
        <w:rPr>
          <w:rFonts w:ascii="Consolas" w:eastAsia="DengXian" w:hAnsi="Consolas" w:cs="Consolas"/>
          <w:color w:val="1F1F1F"/>
          <w:sz w:val="16"/>
          <w:szCs w:val="16"/>
        </w:rPr>
        <w:t>只输出一个合法的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JSON </w:t>
      </w:r>
      <w:r>
        <w:rPr>
          <w:rFonts w:ascii="Consolas" w:eastAsia="DengXian" w:hAnsi="Consolas" w:cs="Consolas"/>
          <w:color w:val="1F1F1F"/>
          <w:sz w:val="16"/>
          <w:szCs w:val="16"/>
        </w:rPr>
        <w:t>对象。首字符必须是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"{"</w:t>
      </w:r>
      <w:r>
        <w:rPr>
          <w:rFonts w:ascii="Consolas" w:eastAsia="DengXian" w:hAnsi="Consolas" w:cs="Consolas"/>
          <w:color w:val="1F1F1F"/>
          <w:sz w:val="16"/>
          <w:szCs w:val="16"/>
        </w:rPr>
        <w:t>，末字符必须是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"}"</w:t>
      </w:r>
      <w:r>
        <w:rPr>
          <w:rFonts w:ascii="Consolas" w:eastAsia="DengXian" w:hAnsi="Consolas" w:cs="Consolas"/>
          <w:color w:val="1F1F1F"/>
          <w:sz w:val="16"/>
          <w:szCs w:val="16"/>
        </w:rPr>
        <w:t>。</w:t>
      </w:r>
    </w:p>
    <w:p w14:paraId="2CC4EA9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2. </w:t>
      </w:r>
      <w:r>
        <w:rPr>
          <w:rFonts w:ascii="Consolas" w:eastAsia="DengXian" w:hAnsi="Consolas" w:cs="Consolas"/>
          <w:color w:val="1F1F1F"/>
          <w:sz w:val="16"/>
          <w:szCs w:val="16"/>
        </w:rPr>
        <w:t>禁止输出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Markdown </w:t>
      </w:r>
      <w:r>
        <w:rPr>
          <w:rFonts w:ascii="Consolas" w:eastAsia="DengXian" w:hAnsi="Consolas" w:cs="Consolas"/>
          <w:color w:val="1F1F1F"/>
          <w:sz w:val="16"/>
          <w:szCs w:val="16"/>
        </w:rPr>
        <w:t>代码围栏（</w:t>
      </w:r>
      <w:r>
        <w:rPr>
          <w:rFonts w:ascii="Consolas" w:eastAsia="DengXian" w:hAnsi="Consolas" w:cs="Consolas"/>
          <w:color w:val="1F1F1F"/>
          <w:sz w:val="16"/>
          <w:szCs w:val="16"/>
        </w:rPr>
        <w:t>```</w:t>
      </w:r>
      <w:r>
        <w:rPr>
          <w:rFonts w:ascii="Consolas" w:eastAsia="DengXian" w:hAnsi="Consolas" w:cs="Consolas"/>
          <w:color w:val="1F1F1F"/>
          <w:sz w:val="16"/>
          <w:szCs w:val="16"/>
        </w:rPr>
        <w:t>）、注释、前言、总结或任何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JSON </w:t>
      </w:r>
      <w:r>
        <w:rPr>
          <w:rFonts w:ascii="Consolas" w:eastAsia="DengXian" w:hAnsi="Consolas" w:cs="Consolas"/>
          <w:color w:val="1F1F1F"/>
          <w:sz w:val="16"/>
          <w:szCs w:val="16"/>
        </w:rPr>
        <w:t>之外的文字。</w:t>
      </w:r>
    </w:p>
    <w:p w14:paraId="19684A4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3. </w:t>
      </w:r>
      <w:r>
        <w:rPr>
          <w:rFonts w:ascii="Consolas" w:eastAsia="DengXian" w:hAnsi="Consolas" w:cs="Consolas"/>
          <w:color w:val="1F1F1F"/>
          <w:sz w:val="16"/>
          <w:szCs w:val="16"/>
        </w:rPr>
        <w:t>顶层字段必须且只能包含：</w:t>
      </w:r>
      <w:r>
        <w:rPr>
          <w:rFonts w:ascii="Consolas" w:eastAsia="DengXian" w:hAnsi="Consolas" w:cs="Consolas"/>
          <w:color w:val="1F1F1F"/>
          <w:sz w:val="16"/>
          <w:szCs w:val="16"/>
        </w:rPr>
        <w:t>openapi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info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servers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tags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paths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components</w:t>
      </w:r>
      <w:r>
        <w:rPr>
          <w:rFonts w:ascii="Consolas" w:eastAsia="DengXian" w:hAnsi="Consolas" w:cs="Consolas"/>
          <w:color w:val="1F1F1F"/>
          <w:sz w:val="16"/>
          <w:szCs w:val="16"/>
        </w:rPr>
        <w:t>。</w:t>
      </w:r>
    </w:p>
    <w:p w14:paraId="50F6015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4. "openapi" </w:t>
      </w:r>
      <w:r>
        <w:rPr>
          <w:rFonts w:ascii="Consolas" w:eastAsia="DengXian" w:hAnsi="Consolas" w:cs="Consolas"/>
          <w:color w:val="1F1F1F"/>
          <w:sz w:val="16"/>
          <w:szCs w:val="16"/>
        </w:rPr>
        <w:t>的值固定为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"3.0.3"</w:t>
      </w:r>
      <w:r>
        <w:rPr>
          <w:rFonts w:ascii="Consolas" w:eastAsia="DengXian" w:hAnsi="Consolas" w:cs="Consolas"/>
          <w:color w:val="1F1F1F"/>
          <w:sz w:val="16"/>
          <w:szCs w:val="16"/>
        </w:rPr>
        <w:t>。</w:t>
      </w:r>
    </w:p>
    <w:p w14:paraId="089F7E3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5. JSON </w:t>
      </w:r>
      <w:r>
        <w:rPr>
          <w:rFonts w:ascii="Consolas" w:eastAsia="DengXian" w:hAnsi="Consolas" w:cs="Consolas"/>
          <w:color w:val="1F1F1F"/>
          <w:sz w:val="16"/>
          <w:szCs w:val="16"/>
        </w:rPr>
        <w:t>必须能通过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Swagger Editor </w:t>
      </w:r>
      <w:r>
        <w:rPr>
          <w:rFonts w:ascii="Consolas" w:eastAsia="DengXian" w:hAnsi="Consolas" w:cs="Consolas"/>
          <w:color w:val="1F1F1F"/>
          <w:sz w:val="16"/>
          <w:szCs w:val="16"/>
        </w:rPr>
        <w:t>校验：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$ref </w:t>
      </w:r>
      <w:r>
        <w:rPr>
          <w:rFonts w:ascii="Consolas" w:eastAsia="DengXian" w:hAnsi="Consolas" w:cs="Consolas"/>
          <w:color w:val="1F1F1F"/>
          <w:sz w:val="16"/>
          <w:szCs w:val="16"/>
        </w:rPr>
        <w:t>指向的组件必须存在，不得出现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JSON </w:t>
      </w:r>
      <w:r>
        <w:rPr>
          <w:rFonts w:ascii="Consolas" w:eastAsia="DengXian" w:hAnsi="Consolas" w:cs="Consolas"/>
          <w:color w:val="1F1F1F"/>
          <w:sz w:val="16"/>
          <w:szCs w:val="16"/>
        </w:rPr>
        <w:t>不支持的语法（如尾逗号、单引号、注释）。</w:t>
      </w:r>
    </w:p>
    <w:p w14:paraId="69B9E29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&lt;/output_contract&gt;</w:t>
      </w:r>
    </w:p>
    <w:p w14:paraId="1B378AB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3CD039C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&lt;design_rules&gt;</w:t>
      </w:r>
    </w:p>
    <w:p w14:paraId="1B44ADA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1. </w:t>
      </w:r>
      <w:r>
        <w:rPr>
          <w:rFonts w:ascii="Consolas" w:eastAsia="DengXian" w:hAnsi="Consolas" w:cs="Consolas"/>
          <w:color w:val="1F1F1F"/>
          <w:sz w:val="16"/>
          <w:szCs w:val="16"/>
        </w:rPr>
        <w:t>路径使用复数名词表示资源，路径中不得出现动词（如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/getBooks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/addBook </w:t>
      </w:r>
      <w:r>
        <w:rPr>
          <w:rFonts w:ascii="Consolas" w:eastAsia="DengXian" w:hAnsi="Consolas" w:cs="Consolas"/>
          <w:color w:val="1F1F1F"/>
          <w:sz w:val="16"/>
          <w:szCs w:val="16"/>
        </w:rPr>
        <w:t>均不允许）。</w:t>
      </w:r>
    </w:p>
    <w:p w14:paraId="34C7BCC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2. HTTP </w:t>
      </w:r>
      <w:r>
        <w:rPr>
          <w:rFonts w:ascii="Consolas" w:eastAsia="DengXian" w:hAnsi="Consolas" w:cs="Consolas"/>
          <w:color w:val="1F1F1F"/>
          <w:sz w:val="16"/>
          <w:szCs w:val="16"/>
        </w:rPr>
        <w:t>方法语义：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GET </w:t>
      </w:r>
      <w:r>
        <w:rPr>
          <w:rFonts w:ascii="Consolas" w:eastAsia="DengXian" w:hAnsi="Consolas" w:cs="Consolas"/>
          <w:color w:val="1F1F1F"/>
          <w:sz w:val="16"/>
          <w:szCs w:val="16"/>
        </w:rPr>
        <w:t>查询、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POST </w:t>
      </w:r>
      <w:r>
        <w:rPr>
          <w:rFonts w:ascii="Consolas" w:eastAsia="DengXian" w:hAnsi="Consolas" w:cs="Consolas"/>
          <w:color w:val="1F1F1F"/>
          <w:sz w:val="16"/>
          <w:szCs w:val="16"/>
        </w:rPr>
        <w:t>创建、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PUT </w:t>
      </w:r>
      <w:r>
        <w:rPr>
          <w:rFonts w:ascii="Consolas" w:eastAsia="DengXian" w:hAnsi="Consolas" w:cs="Consolas"/>
          <w:color w:val="1F1F1F"/>
          <w:sz w:val="16"/>
          <w:szCs w:val="16"/>
        </w:rPr>
        <w:t>整体替换、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PATCH </w:t>
      </w:r>
      <w:r>
        <w:rPr>
          <w:rFonts w:ascii="Consolas" w:eastAsia="DengXian" w:hAnsi="Consolas" w:cs="Consolas"/>
          <w:color w:val="1F1F1F"/>
          <w:sz w:val="16"/>
          <w:szCs w:val="16"/>
        </w:rPr>
        <w:t>局部更新、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DELETE </w:t>
      </w:r>
      <w:r>
        <w:rPr>
          <w:rFonts w:ascii="Consolas" w:eastAsia="DengXian" w:hAnsi="Consolas" w:cs="Consolas"/>
          <w:color w:val="1F1F1F"/>
          <w:sz w:val="16"/>
          <w:szCs w:val="16"/>
        </w:rPr>
        <w:t>删除。</w:t>
      </w:r>
    </w:p>
    <w:p w14:paraId="6DA1426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3. </w:t>
      </w:r>
      <w:r>
        <w:rPr>
          <w:rFonts w:ascii="Consolas" w:eastAsia="DengXian" w:hAnsi="Consolas" w:cs="Consolas"/>
          <w:color w:val="1F1F1F"/>
          <w:sz w:val="16"/>
          <w:szCs w:val="16"/>
        </w:rPr>
        <w:t>路径参数使用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{id} </w:t>
      </w:r>
      <w:r>
        <w:rPr>
          <w:rFonts w:ascii="Consolas" w:eastAsia="DengXian" w:hAnsi="Consolas" w:cs="Consolas"/>
          <w:color w:val="1F1F1F"/>
          <w:sz w:val="16"/>
          <w:szCs w:val="16"/>
        </w:rPr>
        <w:t>形式，并在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parameters </w:t>
      </w:r>
      <w:r>
        <w:rPr>
          <w:rFonts w:ascii="Consolas" w:eastAsia="DengXian" w:hAnsi="Consolas" w:cs="Consolas"/>
          <w:color w:val="1F1F1F"/>
          <w:sz w:val="16"/>
          <w:szCs w:val="16"/>
        </w:rPr>
        <w:t>中声明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in: path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required: true</w:t>
      </w:r>
      <w:r>
        <w:rPr>
          <w:rFonts w:ascii="Consolas" w:eastAsia="DengXian" w:hAnsi="Consolas" w:cs="Consolas"/>
          <w:color w:val="1F1F1F"/>
          <w:sz w:val="16"/>
          <w:szCs w:val="16"/>
        </w:rPr>
        <w:t>。</w:t>
      </w:r>
    </w:p>
    <w:p w14:paraId="5E7E5BA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4. </w:t>
      </w:r>
      <w:r>
        <w:rPr>
          <w:rFonts w:ascii="Consolas" w:eastAsia="DengXian" w:hAnsi="Consolas" w:cs="Consolas"/>
          <w:color w:val="1F1F1F"/>
          <w:sz w:val="16"/>
          <w:szCs w:val="16"/>
        </w:rPr>
        <w:t>所有请求体、响应体、分页结构、错误结构都定义在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components/schemas </w:t>
      </w:r>
      <w:r>
        <w:rPr>
          <w:rFonts w:ascii="Consolas" w:eastAsia="DengXian" w:hAnsi="Consolas" w:cs="Consolas"/>
          <w:color w:val="1F1F1F"/>
          <w:sz w:val="16"/>
          <w:szCs w:val="16"/>
        </w:rPr>
        <w:t>中，通过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$ref </w:t>
      </w:r>
      <w:r>
        <w:rPr>
          <w:rFonts w:ascii="Consolas" w:eastAsia="DengXian" w:hAnsi="Consolas" w:cs="Consolas"/>
          <w:color w:val="1F1F1F"/>
          <w:sz w:val="16"/>
          <w:szCs w:val="16"/>
        </w:rPr>
        <w:t>引用，不在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paths </w:t>
      </w:r>
      <w:r>
        <w:rPr>
          <w:rFonts w:ascii="Consolas" w:eastAsia="DengXian" w:hAnsi="Consolas" w:cs="Consolas"/>
          <w:color w:val="1F1F1F"/>
          <w:sz w:val="16"/>
          <w:szCs w:val="16"/>
        </w:rPr>
        <w:t>内联重复定义。</w:t>
      </w:r>
    </w:p>
    <w:p w14:paraId="308E68C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5. </w:t>
      </w:r>
      <w:r>
        <w:rPr>
          <w:rFonts w:ascii="Consolas" w:eastAsia="DengXian" w:hAnsi="Consolas" w:cs="Consolas"/>
          <w:color w:val="1F1F1F"/>
          <w:sz w:val="16"/>
          <w:szCs w:val="16"/>
        </w:rPr>
        <w:t>每个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operation </w:t>
      </w:r>
      <w:r>
        <w:rPr>
          <w:rFonts w:ascii="Consolas" w:eastAsia="DengXian" w:hAnsi="Consolas" w:cs="Consolas"/>
          <w:color w:val="1F1F1F"/>
          <w:sz w:val="16"/>
          <w:szCs w:val="16"/>
        </w:rPr>
        <w:t>必须包含：</w:t>
      </w:r>
      <w:r>
        <w:rPr>
          <w:rFonts w:ascii="Consolas" w:eastAsia="DengXian" w:hAnsi="Consolas" w:cs="Consolas"/>
          <w:color w:val="1F1F1F"/>
          <w:sz w:val="16"/>
          <w:szCs w:val="16"/>
        </w:rPr>
        <w:t>tags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summary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description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operationId</w:t>
      </w:r>
      <w:r>
        <w:rPr>
          <w:rFonts w:ascii="Consolas" w:eastAsia="DengXian" w:hAnsi="Consolas" w:cs="Consolas"/>
          <w:color w:val="1F1F1F"/>
          <w:sz w:val="16"/>
          <w:szCs w:val="16"/>
        </w:rPr>
        <w:t>（小驼峰）、</w:t>
      </w:r>
      <w:r>
        <w:rPr>
          <w:rFonts w:ascii="Consolas" w:eastAsia="DengXian" w:hAnsi="Consolas" w:cs="Consolas"/>
          <w:color w:val="1F1F1F"/>
          <w:sz w:val="16"/>
          <w:szCs w:val="16"/>
        </w:rPr>
        <w:t>parameters</w:t>
      </w:r>
      <w:r>
        <w:rPr>
          <w:rFonts w:ascii="Consolas" w:eastAsia="DengXian" w:hAnsi="Consolas" w:cs="Consolas"/>
          <w:color w:val="1F1F1F"/>
          <w:sz w:val="16"/>
          <w:szCs w:val="16"/>
        </w:rPr>
        <w:t>（如有）、</w:t>
      </w:r>
      <w:r>
        <w:rPr>
          <w:rFonts w:ascii="Consolas" w:eastAsia="DengXian" w:hAnsi="Consolas" w:cs="Consolas"/>
          <w:color w:val="1F1F1F"/>
          <w:sz w:val="16"/>
          <w:szCs w:val="16"/>
        </w:rPr>
        <w:t>requestBody</w:t>
      </w:r>
      <w:r>
        <w:rPr>
          <w:rFonts w:ascii="Consolas" w:eastAsia="DengXian" w:hAnsi="Consolas" w:cs="Consolas"/>
          <w:color w:val="1F1F1F"/>
          <w:sz w:val="16"/>
          <w:szCs w:val="16"/>
        </w:rPr>
        <w:t>（如有）、</w:t>
      </w:r>
      <w:r>
        <w:rPr>
          <w:rFonts w:ascii="Consolas" w:eastAsia="DengXian" w:hAnsi="Consolas" w:cs="Consolas"/>
          <w:color w:val="1F1F1F"/>
          <w:sz w:val="16"/>
          <w:szCs w:val="16"/>
        </w:rPr>
        <w:t>responses</w:t>
      </w:r>
      <w:r>
        <w:rPr>
          <w:rFonts w:ascii="Consolas" w:eastAsia="DengXian" w:hAnsi="Consolas" w:cs="Consolas"/>
          <w:color w:val="1F1F1F"/>
          <w:sz w:val="16"/>
          <w:szCs w:val="16"/>
        </w:rPr>
        <w:t>。</w:t>
      </w:r>
    </w:p>
    <w:p w14:paraId="6256C86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6. </w:t>
      </w:r>
      <w:r>
        <w:rPr>
          <w:rFonts w:ascii="Consolas" w:eastAsia="DengXian" w:hAnsi="Consolas" w:cs="Consolas"/>
          <w:color w:val="1F1F1F"/>
          <w:sz w:val="16"/>
          <w:szCs w:val="16"/>
        </w:rPr>
        <w:t>每个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schema </w:t>
      </w:r>
      <w:r>
        <w:rPr>
          <w:rFonts w:ascii="Consolas" w:eastAsia="DengXian" w:hAnsi="Consolas" w:cs="Consolas"/>
          <w:color w:val="1F1F1F"/>
          <w:sz w:val="16"/>
          <w:szCs w:val="16"/>
        </w:rPr>
        <w:t>必须声明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type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required </w:t>
      </w:r>
      <w:r>
        <w:rPr>
          <w:rFonts w:ascii="Consolas" w:eastAsia="DengXian" w:hAnsi="Consolas" w:cs="Consolas"/>
          <w:color w:val="1F1F1F"/>
          <w:sz w:val="16"/>
          <w:szCs w:val="16"/>
        </w:rPr>
        <w:t>列表；每个字段必须有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type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description</w:t>
      </w:r>
      <w:r>
        <w:rPr>
          <w:rFonts w:ascii="Consolas" w:eastAsia="DengXian" w:hAnsi="Consolas" w:cs="Consolas"/>
          <w:color w:val="1F1F1F"/>
          <w:sz w:val="16"/>
          <w:szCs w:val="16"/>
        </w:rPr>
        <w:t>，按需提供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format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example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minimum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maximum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maxLength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pattern </w:t>
      </w:r>
      <w:r>
        <w:rPr>
          <w:rFonts w:ascii="Consolas" w:eastAsia="DengXian" w:hAnsi="Consolas" w:cs="Consolas"/>
          <w:color w:val="1F1F1F"/>
          <w:sz w:val="16"/>
          <w:szCs w:val="16"/>
        </w:rPr>
        <w:t>等约束。</w:t>
      </w:r>
    </w:p>
    <w:p w14:paraId="3653DC8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7. </w:t>
      </w:r>
      <w:r>
        <w:rPr>
          <w:rFonts w:ascii="Consolas" w:eastAsia="DengXian" w:hAnsi="Consolas" w:cs="Consolas"/>
          <w:color w:val="1F1F1F"/>
          <w:sz w:val="16"/>
          <w:szCs w:val="16"/>
        </w:rPr>
        <w:t>所有错误响应（</w:t>
      </w:r>
      <w:r>
        <w:rPr>
          <w:rFonts w:ascii="Consolas" w:eastAsia="DengXian" w:hAnsi="Consolas" w:cs="Consolas"/>
          <w:color w:val="1F1F1F"/>
          <w:sz w:val="16"/>
          <w:szCs w:val="16"/>
        </w:rPr>
        <w:t>4xx/5xx</w:t>
      </w:r>
      <w:r>
        <w:rPr>
          <w:rFonts w:ascii="Consolas" w:eastAsia="DengXian" w:hAnsi="Consolas" w:cs="Consolas"/>
          <w:color w:val="1F1F1F"/>
          <w:sz w:val="16"/>
          <w:szCs w:val="16"/>
        </w:rPr>
        <w:t>）统一引用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components/schemas/ErrorResponse</w:t>
      </w:r>
      <w:r>
        <w:rPr>
          <w:rFonts w:ascii="Consolas" w:eastAsia="DengXian" w:hAnsi="Consolas" w:cs="Consolas"/>
          <w:color w:val="1F1F1F"/>
          <w:sz w:val="16"/>
          <w:szCs w:val="16"/>
        </w:rPr>
        <w:t>。</w:t>
      </w:r>
    </w:p>
    <w:p w14:paraId="4A402C9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8. </w:t>
      </w:r>
      <w:r>
        <w:rPr>
          <w:rFonts w:ascii="Consolas" w:eastAsia="DengXian" w:hAnsi="Consolas" w:cs="Consolas"/>
          <w:color w:val="1F1F1F"/>
          <w:sz w:val="16"/>
          <w:szCs w:val="16"/>
        </w:rPr>
        <w:t>每个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operation </w:t>
      </w:r>
      <w:r>
        <w:rPr>
          <w:rFonts w:ascii="Consolas" w:eastAsia="DengXian" w:hAnsi="Consolas" w:cs="Consolas"/>
          <w:color w:val="1F1F1F"/>
          <w:sz w:val="16"/>
          <w:szCs w:val="16"/>
        </w:rPr>
        <w:t>至少声明：一个成功状态码、</w:t>
      </w:r>
      <w:r>
        <w:rPr>
          <w:rFonts w:ascii="Consolas" w:eastAsia="DengXian" w:hAnsi="Consolas" w:cs="Consolas"/>
          <w:color w:val="1F1F1F"/>
          <w:sz w:val="16"/>
          <w:szCs w:val="16"/>
        </w:rPr>
        <w:t>400</w:t>
      </w:r>
      <w:r>
        <w:rPr>
          <w:rFonts w:ascii="Consolas" w:eastAsia="DengXian" w:hAnsi="Consolas" w:cs="Consolas"/>
          <w:color w:val="1F1F1F"/>
          <w:sz w:val="16"/>
          <w:szCs w:val="16"/>
        </w:rPr>
        <w:t>（若有输入）、</w:t>
      </w:r>
      <w:r>
        <w:rPr>
          <w:rFonts w:ascii="Consolas" w:eastAsia="DengXian" w:hAnsi="Consolas" w:cs="Consolas"/>
          <w:color w:val="1F1F1F"/>
          <w:sz w:val="16"/>
          <w:szCs w:val="16"/>
        </w:rPr>
        <w:t>404</w:t>
      </w:r>
      <w:r>
        <w:rPr>
          <w:rFonts w:ascii="Consolas" w:eastAsia="DengXian" w:hAnsi="Consolas" w:cs="Consolas"/>
          <w:color w:val="1F1F1F"/>
          <w:sz w:val="16"/>
          <w:szCs w:val="16"/>
        </w:rPr>
        <w:t>（若按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id </w:t>
      </w:r>
      <w:r>
        <w:rPr>
          <w:rFonts w:ascii="Consolas" w:eastAsia="DengXian" w:hAnsi="Consolas" w:cs="Consolas"/>
          <w:color w:val="1F1F1F"/>
          <w:sz w:val="16"/>
          <w:szCs w:val="16"/>
        </w:rPr>
        <w:t>访问）、</w:t>
      </w:r>
      <w:r>
        <w:rPr>
          <w:rFonts w:ascii="Consolas" w:eastAsia="DengXian" w:hAnsi="Consolas" w:cs="Consolas"/>
          <w:color w:val="1F1F1F"/>
          <w:sz w:val="16"/>
          <w:szCs w:val="16"/>
        </w:rPr>
        <w:t>500</w:t>
      </w:r>
      <w:r>
        <w:rPr>
          <w:rFonts w:ascii="Consolas" w:eastAsia="DengXian" w:hAnsi="Consolas" w:cs="Consolas"/>
          <w:color w:val="1F1F1F"/>
          <w:sz w:val="16"/>
          <w:szCs w:val="16"/>
        </w:rPr>
        <w:t>。</w:t>
      </w:r>
    </w:p>
    <w:p w14:paraId="1AFA846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&lt;/design_rules&gt;</w:t>
      </w:r>
    </w:p>
    <w:p w14:paraId="17B53E9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1F2E763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&lt;defensive_rules&gt;</w:t>
      </w:r>
    </w:p>
    <w:p w14:paraId="547A6D5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1. </w:t>
      </w:r>
      <w:r>
        <w:rPr>
          <w:rFonts w:ascii="Consolas" w:eastAsia="DengXian" w:hAnsi="Consolas" w:cs="Consolas"/>
          <w:color w:val="1F1F1F"/>
          <w:sz w:val="16"/>
          <w:szCs w:val="16"/>
        </w:rPr>
        <w:t>只使用用户提供的字段，以及用户明确要求新增的字段，不得自行编造其他业务字段。</w:t>
      </w:r>
    </w:p>
    <w:p w14:paraId="77C11CA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2. </w:t>
      </w:r>
      <w:r>
        <w:rPr>
          <w:rFonts w:ascii="Consolas" w:eastAsia="DengXian" w:hAnsi="Consolas" w:cs="Consolas"/>
          <w:color w:val="1F1F1F"/>
          <w:sz w:val="16"/>
          <w:szCs w:val="16"/>
        </w:rPr>
        <w:t>如果需求有歧义或缺少必要信息，选择最保守的合理设计，并在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info.description </w:t>
      </w:r>
      <w:r>
        <w:rPr>
          <w:rFonts w:ascii="Consolas" w:eastAsia="DengXian" w:hAnsi="Consolas" w:cs="Consolas"/>
          <w:color w:val="1F1F1F"/>
          <w:sz w:val="16"/>
          <w:szCs w:val="16"/>
        </w:rPr>
        <w:t>末尾追加一行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"ASSUMPTIONS: ..." </w:t>
      </w:r>
      <w:r>
        <w:rPr>
          <w:rFonts w:ascii="Consolas" w:eastAsia="DengXian" w:hAnsi="Consolas" w:cs="Consolas"/>
          <w:color w:val="1F1F1F"/>
          <w:sz w:val="16"/>
          <w:szCs w:val="16"/>
        </w:rPr>
        <w:t>列出你的假设；不要在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JSON </w:t>
      </w:r>
      <w:r>
        <w:rPr>
          <w:rFonts w:ascii="Consolas" w:eastAsia="DengXian" w:hAnsi="Consolas" w:cs="Consolas"/>
          <w:color w:val="1F1F1F"/>
          <w:sz w:val="16"/>
          <w:szCs w:val="16"/>
        </w:rPr>
        <w:t>之外解释。</w:t>
      </w:r>
    </w:p>
    <w:p w14:paraId="4528CC1D" w14:textId="167A2201" w:rsidR="00821829" w:rsidRDefault="00000000" w:rsidP="00F87641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</w:t>
      </w:r>
      <w:proofErr w:type="spellStart"/>
      <w:r>
        <w:rPr>
          <w:rFonts w:ascii="Consolas" w:eastAsia="DengXian" w:hAnsi="Consolas" w:cs="Consolas"/>
          <w:color w:val="1F1F1F"/>
          <w:sz w:val="16"/>
          <w:szCs w:val="16"/>
        </w:rPr>
        <w:t>defensive_rules</w:t>
      </w:r>
      <w:proofErr w:type="spellEnd"/>
      <w:r>
        <w:rPr>
          <w:rFonts w:ascii="Consolas" w:eastAsia="DengXian" w:hAnsi="Consolas" w:cs="Consolas"/>
          <w:color w:val="1F1F1F"/>
          <w:sz w:val="16"/>
          <w:szCs w:val="16"/>
        </w:rPr>
        <w:t>&gt;</w:t>
      </w:r>
    </w:p>
    <w:p w14:paraId="492B56B1" w14:textId="6DC36EE0" w:rsidR="00821829" w:rsidRPr="00F87641" w:rsidRDefault="00000000">
      <w:pPr>
        <w:pStyle w:val="Heading2"/>
        <w:keepNext/>
        <w:numPr>
          <w:ilvl w:val="0"/>
          <w:numId w:val="0"/>
        </w:numPr>
        <w:spacing w:before="240" w:after="80"/>
        <w:ind w:left="720"/>
        <w:jc w:val="both"/>
        <w:rPr>
          <w:lang w:val="en-US"/>
        </w:rPr>
      </w:pPr>
      <w:r>
        <w:rPr>
          <w:rFonts w:hint="eastAsia"/>
          <w:b/>
          <w:bCs/>
          <w:color w:val="auto"/>
        </w:rPr>
        <w:t>2. User Prompt</w:t>
      </w:r>
    </w:p>
    <w:p w14:paraId="1EA99C32" w14:textId="0F61A043" w:rsidR="00821829" w:rsidRDefault="00000000">
      <w:pPr>
        <w:ind w:left="720"/>
        <w:jc w:val="both"/>
      </w:pPr>
      <w:r>
        <w:rPr>
          <w:rFonts w:hint="eastAsia"/>
          <w:color w:val="auto"/>
        </w:rPr>
        <w:t>数据模型字段取自原</w:t>
      </w:r>
      <w:r>
        <w:rPr>
          <w:rFonts w:hint="eastAsia"/>
          <w:color w:val="auto"/>
        </w:rPr>
        <w:t xml:space="preserve"> E-</w:t>
      </w:r>
      <w:proofErr w:type="spellStart"/>
      <w:r>
        <w:rPr>
          <w:rFonts w:hint="eastAsia"/>
          <w:color w:val="auto"/>
        </w:rPr>
        <w:t>BookStore</w:t>
      </w:r>
      <w:proofErr w:type="spellEnd"/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</w:rPr>
        <w:t>项目的</w:t>
      </w:r>
      <w:r>
        <w:rPr>
          <w:rFonts w:hint="eastAsia"/>
          <w:color w:val="auto"/>
        </w:rPr>
        <w:t xml:space="preserve"> Book </w:t>
      </w:r>
      <w:r>
        <w:rPr>
          <w:rFonts w:hint="eastAsia"/>
          <w:color w:val="auto"/>
        </w:rPr>
        <w:t>实体。原实体没有分类字段，因此在</w:t>
      </w:r>
      <w:r>
        <w:rPr>
          <w:rFonts w:hint="eastAsia"/>
          <w:color w:val="auto"/>
        </w:rPr>
        <w:t xml:space="preserve"> &lt;</w:t>
      </w:r>
      <w:proofErr w:type="spellStart"/>
      <w:r>
        <w:rPr>
          <w:rFonts w:hint="eastAsia"/>
          <w:color w:val="auto"/>
        </w:rPr>
        <w:t>new_field</w:t>
      </w:r>
      <w:proofErr w:type="spellEnd"/>
      <w:r>
        <w:rPr>
          <w:rFonts w:hint="eastAsia"/>
          <w:color w:val="auto"/>
        </w:rPr>
        <w:t xml:space="preserve">&gt; </w:t>
      </w:r>
      <w:r>
        <w:rPr>
          <w:rFonts w:hint="eastAsia"/>
          <w:color w:val="auto"/>
        </w:rPr>
        <w:t>中明确声明新增</w:t>
      </w:r>
      <w:r>
        <w:rPr>
          <w:rFonts w:hint="eastAsia"/>
          <w:color w:val="auto"/>
        </w:rPr>
        <w:t xml:space="preserve"> category</w:t>
      </w:r>
      <w:r>
        <w:rPr>
          <w:rFonts w:hint="eastAsia"/>
          <w:color w:val="auto"/>
        </w:rPr>
        <w:t>，避免</w:t>
      </w:r>
      <w:r>
        <w:rPr>
          <w:rFonts w:hint="eastAsia"/>
          <w:color w:val="auto"/>
        </w:rPr>
        <w:t xml:space="preserve"> AI </w:t>
      </w:r>
      <w:r>
        <w:rPr>
          <w:rFonts w:hint="eastAsia"/>
          <w:color w:val="auto"/>
        </w:rPr>
        <w:t>自行编造字段。</w:t>
      </w:r>
    </w:p>
    <w:p w14:paraId="6BD9E01C" w14:textId="77777777" w:rsidR="00821829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lastRenderedPageBreak/>
        <w:t>&lt;task&gt;</w:t>
      </w:r>
    </w:p>
    <w:p w14:paraId="207789F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E-BookStore </w:t>
      </w:r>
      <w:r>
        <w:rPr>
          <w:rFonts w:ascii="Consolas" w:eastAsia="DengXian" w:hAnsi="Consolas" w:cs="Consolas"/>
          <w:color w:val="1F1F1F"/>
          <w:sz w:val="16"/>
          <w:szCs w:val="16"/>
        </w:rPr>
        <w:t>的图书管理后台生成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OpenAPI 3.0.3 </w:t>
      </w:r>
      <w:r>
        <w:rPr>
          <w:rFonts w:ascii="Consolas" w:eastAsia="DengXian" w:hAnsi="Consolas" w:cs="Consolas"/>
          <w:color w:val="1F1F1F"/>
          <w:sz w:val="16"/>
          <w:szCs w:val="16"/>
        </w:rPr>
        <w:t>接口文档，覆盖以下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4 </w:t>
      </w:r>
      <w:r>
        <w:rPr>
          <w:rFonts w:ascii="Consolas" w:eastAsia="DengXian" w:hAnsi="Consolas" w:cs="Consolas"/>
          <w:color w:val="1F1F1F"/>
          <w:sz w:val="16"/>
          <w:szCs w:val="16"/>
        </w:rPr>
        <w:t>个接口。</w:t>
      </w:r>
    </w:p>
    <w:p w14:paraId="24F54D1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&lt;/task&gt;</w:t>
      </w:r>
    </w:p>
    <w:p w14:paraId="719BE65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04E16AA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&lt;context&gt;</w:t>
      </w:r>
    </w:p>
    <w:p w14:paraId="56C5860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&lt;project&gt;</w:t>
      </w:r>
    </w:p>
    <w:p w14:paraId="72B3699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- </w:t>
      </w:r>
      <w:r>
        <w:rPr>
          <w:rFonts w:ascii="Consolas" w:eastAsia="DengXian" w:hAnsi="Consolas" w:cs="Consolas"/>
          <w:color w:val="1F1F1F"/>
          <w:sz w:val="16"/>
          <w:szCs w:val="16"/>
        </w:rPr>
        <w:t>技术栈：</w:t>
      </w:r>
      <w:r>
        <w:rPr>
          <w:rFonts w:ascii="Consolas" w:eastAsia="DengXian" w:hAnsi="Consolas" w:cs="Consolas"/>
          <w:color w:val="1F1F1F"/>
          <w:sz w:val="16"/>
          <w:szCs w:val="16"/>
        </w:rPr>
        <w:t>Spring Boot 3 + JPA</w:t>
      </w:r>
      <w:r>
        <w:rPr>
          <w:rFonts w:ascii="Consolas" w:eastAsia="DengXian" w:hAnsi="Consolas" w:cs="Consolas"/>
          <w:color w:val="1F1F1F"/>
          <w:sz w:val="16"/>
          <w:szCs w:val="16"/>
        </w:rPr>
        <w:t>，统一前缀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/api</w:t>
      </w:r>
    </w:p>
    <w:p w14:paraId="67E6EF1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- </w:t>
      </w:r>
      <w:r>
        <w:rPr>
          <w:rFonts w:ascii="Consolas" w:eastAsia="DengXian" w:hAnsi="Consolas" w:cs="Consolas"/>
          <w:color w:val="1F1F1F"/>
          <w:sz w:val="16"/>
          <w:szCs w:val="16"/>
        </w:rPr>
        <w:t>服务地址：</w:t>
      </w:r>
      <w:r>
        <w:rPr>
          <w:rFonts w:ascii="Consolas" w:eastAsia="DengXian" w:hAnsi="Consolas" w:cs="Consolas"/>
          <w:color w:val="1F1F1F"/>
          <w:sz w:val="16"/>
          <w:szCs w:val="16"/>
        </w:rPr>
        <w:t>http://localhost:8080</w:t>
      </w:r>
    </w:p>
    <w:p w14:paraId="2170385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- </w:t>
      </w:r>
      <w:r>
        <w:rPr>
          <w:rFonts w:ascii="Consolas" w:eastAsia="DengXian" w:hAnsi="Consolas" w:cs="Consolas"/>
          <w:color w:val="1F1F1F"/>
          <w:sz w:val="16"/>
          <w:szCs w:val="16"/>
        </w:rPr>
        <w:t>本次只涉及图书资源，不涉及鉴权</w:t>
      </w:r>
    </w:p>
    <w:p w14:paraId="692DAD9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&lt;/project&gt;</w:t>
      </w:r>
    </w:p>
    <w:p w14:paraId="1869EAE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3265605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&lt;existing_model name="Book"&gt;</w:t>
      </w:r>
    </w:p>
    <w:p w14:paraId="762E64F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| </w:t>
      </w:r>
      <w:r>
        <w:rPr>
          <w:rFonts w:ascii="Consolas" w:eastAsia="DengXian" w:hAnsi="Consolas" w:cs="Consolas"/>
          <w:color w:val="1F1F1F"/>
          <w:sz w:val="16"/>
          <w:szCs w:val="16"/>
        </w:rPr>
        <w:t>字段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| Java </w:t>
      </w:r>
      <w:r>
        <w:rPr>
          <w:rFonts w:ascii="Consolas" w:eastAsia="DengXian" w:hAnsi="Consolas" w:cs="Consolas"/>
          <w:color w:val="1F1F1F"/>
          <w:sz w:val="16"/>
          <w:szCs w:val="16"/>
        </w:rPr>
        <w:t>类型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| </w:t>
      </w:r>
      <w:r>
        <w:rPr>
          <w:rFonts w:ascii="Consolas" w:eastAsia="DengXian" w:hAnsi="Consolas" w:cs="Consolas"/>
          <w:color w:val="1F1F1F"/>
          <w:sz w:val="16"/>
          <w:szCs w:val="16"/>
        </w:rPr>
        <w:t>说明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  |</w:t>
      </w:r>
    </w:p>
    <w:p w14:paraId="6CE5274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|-------------|----------------|-------------------------|</w:t>
      </w:r>
    </w:p>
    <w:p w14:paraId="2E1FF7A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| id          | Long           | </w:t>
      </w:r>
      <w:r>
        <w:rPr>
          <w:rFonts w:ascii="Consolas" w:eastAsia="DengXian" w:hAnsi="Consolas" w:cs="Consolas"/>
          <w:color w:val="1F1F1F"/>
          <w:sz w:val="16"/>
          <w:szCs w:val="16"/>
        </w:rPr>
        <w:t>主键，自增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|</w:t>
      </w:r>
    </w:p>
    <w:p w14:paraId="1B6C921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| title       | String         | </w:t>
      </w:r>
      <w:r>
        <w:rPr>
          <w:rFonts w:ascii="Consolas" w:eastAsia="DengXian" w:hAnsi="Consolas" w:cs="Consolas"/>
          <w:color w:val="1F1F1F"/>
          <w:sz w:val="16"/>
          <w:szCs w:val="16"/>
        </w:rPr>
        <w:t>书名，必填，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≤200 </w:t>
      </w:r>
      <w:r>
        <w:rPr>
          <w:rFonts w:ascii="Consolas" w:eastAsia="DengXian" w:hAnsi="Consolas" w:cs="Consolas"/>
          <w:color w:val="1F1F1F"/>
          <w:sz w:val="16"/>
          <w:szCs w:val="16"/>
        </w:rPr>
        <w:t>字符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  |</w:t>
      </w:r>
    </w:p>
    <w:p w14:paraId="2F2C6C3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| author      | String         | </w:t>
      </w:r>
      <w:r>
        <w:rPr>
          <w:rFonts w:ascii="Consolas" w:eastAsia="DengXian" w:hAnsi="Consolas" w:cs="Consolas"/>
          <w:color w:val="1F1F1F"/>
          <w:sz w:val="16"/>
          <w:szCs w:val="16"/>
        </w:rPr>
        <w:t>作者，必填，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≤100 </w:t>
      </w:r>
      <w:r>
        <w:rPr>
          <w:rFonts w:ascii="Consolas" w:eastAsia="DengXian" w:hAnsi="Consolas" w:cs="Consolas"/>
          <w:color w:val="1F1F1F"/>
          <w:sz w:val="16"/>
          <w:szCs w:val="16"/>
        </w:rPr>
        <w:t>字符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  |</w:t>
      </w:r>
    </w:p>
    <w:p w14:paraId="563F81B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| isbn        | String         | ISBN-13</w:t>
      </w:r>
      <w:r>
        <w:rPr>
          <w:rFonts w:ascii="Consolas" w:eastAsia="DengXian" w:hAnsi="Consolas" w:cs="Consolas"/>
          <w:color w:val="1F1F1F"/>
          <w:sz w:val="16"/>
          <w:szCs w:val="16"/>
        </w:rPr>
        <w:t>，必填，唯一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|</w:t>
      </w:r>
    </w:p>
    <w:p w14:paraId="5D605B9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| description | String         | </w:t>
      </w:r>
      <w:r>
        <w:rPr>
          <w:rFonts w:ascii="Consolas" w:eastAsia="DengXian" w:hAnsi="Consolas" w:cs="Consolas"/>
          <w:color w:val="1F1F1F"/>
          <w:sz w:val="16"/>
          <w:szCs w:val="16"/>
        </w:rPr>
        <w:t>简介，可选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|</w:t>
      </w:r>
    </w:p>
    <w:p w14:paraId="54A6915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| price       | BigDecimal     | </w:t>
      </w:r>
      <w:r>
        <w:rPr>
          <w:rFonts w:ascii="Consolas" w:eastAsia="DengXian" w:hAnsi="Consolas" w:cs="Consolas"/>
          <w:color w:val="1F1F1F"/>
          <w:sz w:val="16"/>
          <w:szCs w:val="16"/>
        </w:rPr>
        <w:t>价格，必填，</w:t>
      </w:r>
      <w:r>
        <w:rPr>
          <w:rFonts w:ascii="Consolas" w:eastAsia="DengXian" w:hAnsi="Consolas" w:cs="Consolas"/>
          <w:color w:val="1F1F1F"/>
          <w:sz w:val="16"/>
          <w:szCs w:val="16"/>
        </w:rPr>
        <w:t>≥0</w:t>
      </w:r>
      <w:r>
        <w:rPr>
          <w:rFonts w:ascii="Consolas" w:eastAsia="DengXian" w:hAnsi="Consolas" w:cs="Consolas"/>
          <w:color w:val="1F1F1F"/>
          <w:sz w:val="16"/>
          <w:szCs w:val="16"/>
        </w:rPr>
        <w:t>，两位小数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|</w:t>
      </w:r>
    </w:p>
    <w:p w14:paraId="1522762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| stock       | Integer        | </w:t>
      </w:r>
      <w:r>
        <w:rPr>
          <w:rFonts w:ascii="Consolas" w:eastAsia="DengXian" w:hAnsi="Consolas" w:cs="Consolas"/>
          <w:color w:val="1F1F1F"/>
          <w:sz w:val="16"/>
          <w:szCs w:val="16"/>
        </w:rPr>
        <w:t>库存，必填，</w:t>
      </w:r>
      <w:r>
        <w:rPr>
          <w:rFonts w:ascii="Consolas" w:eastAsia="DengXian" w:hAnsi="Consolas" w:cs="Consolas"/>
          <w:color w:val="1F1F1F"/>
          <w:sz w:val="16"/>
          <w:szCs w:val="16"/>
        </w:rPr>
        <w:t>≥0          |</w:t>
      </w:r>
    </w:p>
    <w:p w14:paraId="661B447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| coverImage  | String         | </w:t>
      </w:r>
      <w:r>
        <w:rPr>
          <w:rFonts w:ascii="Consolas" w:eastAsia="DengXian" w:hAnsi="Consolas" w:cs="Consolas"/>
          <w:color w:val="1F1F1F"/>
          <w:sz w:val="16"/>
          <w:szCs w:val="16"/>
        </w:rPr>
        <w:t>封面图片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URL</w:t>
      </w:r>
      <w:r>
        <w:rPr>
          <w:rFonts w:ascii="Consolas" w:eastAsia="DengXian" w:hAnsi="Consolas" w:cs="Consolas"/>
          <w:color w:val="1F1F1F"/>
          <w:sz w:val="16"/>
          <w:szCs w:val="16"/>
        </w:rPr>
        <w:t>，可选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|</w:t>
      </w:r>
    </w:p>
    <w:p w14:paraId="3F1EF0C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| createdAt   | LocalDateTime  | </w:t>
      </w:r>
      <w:r>
        <w:rPr>
          <w:rFonts w:ascii="Consolas" w:eastAsia="DengXian" w:hAnsi="Consolas" w:cs="Consolas"/>
          <w:color w:val="1F1F1F"/>
          <w:sz w:val="16"/>
          <w:szCs w:val="16"/>
        </w:rPr>
        <w:t>创建时间，服务端生成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|</w:t>
      </w:r>
    </w:p>
    <w:p w14:paraId="210726A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| updatedAt   | LocalDateTime  | </w:t>
      </w:r>
      <w:r>
        <w:rPr>
          <w:rFonts w:ascii="Consolas" w:eastAsia="DengXian" w:hAnsi="Consolas" w:cs="Consolas"/>
          <w:color w:val="1F1F1F"/>
          <w:sz w:val="16"/>
          <w:szCs w:val="16"/>
        </w:rPr>
        <w:t>更新时间，服务端生成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|</w:t>
      </w:r>
    </w:p>
    <w:p w14:paraId="2A62CF4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&lt;/existing_model&gt;</w:t>
      </w:r>
    </w:p>
    <w:p w14:paraId="2BB5AA6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73564D2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&lt;new_field&gt;</w:t>
      </w:r>
    </w:p>
    <w:p w14:paraId="50DB1CB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现有模型没有分类字段，本次需新增：</w:t>
      </w:r>
    </w:p>
    <w:p w14:paraId="00EAB92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- category</w:t>
      </w:r>
      <w:r>
        <w:rPr>
          <w:rFonts w:ascii="Consolas" w:eastAsia="DengXian" w:hAnsi="Consolas" w:cs="Consolas"/>
          <w:color w:val="1F1F1F"/>
          <w:sz w:val="16"/>
          <w:szCs w:val="16"/>
        </w:rPr>
        <w:t>：</w:t>
      </w:r>
      <w:r>
        <w:rPr>
          <w:rFonts w:ascii="Consolas" w:eastAsia="DengXian" w:hAnsi="Consolas" w:cs="Consolas"/>
          <w:color w:val="1F1F1F"/>
          <w:sz w:val="16"/>
          <w:szCs w:val="16"/>
        </w:rPr>
        <w:t>String</w:t>
      </w:r>
      <w:r>
        <w:rPr>
          <w:rFonts w:ascii="Consolas" w:eastAsia="DengXian" w:hAnsi="Consolas" w:cs="Consolas"/>
          <w:color w:val="1F1F1F"/>
          <w:sz w:val="16"/>
          <w:szCs w:val="16"/>
        </w:rPr>
        <w:t>，必填，取值为枚举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[LITERATURE, SCIENCE, TECHNOLOGY, HISTORY, ART, CHILDREN, OTHER]</w:t>
      </w:r>
    </w:p>
    <w:p w14:paraId="47CE115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&lt;/new_field&gt;</w:t>
      </w:r>
    </w:p>
    <w:p w14:paraId="477C205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&lt;/context&gt;</w:t>
      </w:r>
    </w:p>
    <w:p w14:paraId="7FF1272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61771D6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&lt;requirements&gt;</w:t>
      </w:r>
    </w:p>
    <w:p w14:paraId="31B0521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1. </w:t>
      </w:r>
      <w:r>
        <w:rPr>
          <w:rFonts w:ascii="Consolas" w:eastAsia="DengXian" w:hAnsi="Consolas" w:cs="Consolas"/>
          <w:color w:val="1F1F1F"/>
          <w:sz w:val="16"/>
          <w:szCs w:val="16"/>
        </w:rPr>
        <w:t>获取书目列表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GET /api/books</w:t>
      </w:r>
    </w:p>
    <w:p w14:paraId="5449E30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- </w:t>
      </w:r>
      <w:r>
        <w:rPr>
          <w:rFonts w:ascii="Consolas" w:eastAsia="DengXian" w:hAnsi="Consolas" w:cs="Consolas"/>
          <w:color w:val="1F1F1F"/>
          <w:sz w:val="16"/>
          <w:szCs w:val="16"/>
        </w:rPr>
        <w:t>查询参数：</w:t>
      </w:r>
      <w:r>
        <w:rPr>
          <w:rFonts w:ascii="Consolas" w:eastAsia="DengXian" w:hAnsi="Consolas" w:cs="Consolas"/>
          <w:color w:val="1F1F1F"/>
          <w:sz w:val="16"/>
          <w:szCs w:val="16"/>
        </w:rPr>
        <w:t>page</w:t>
      </w:r>
      <w:r>
        <w:rPr>
          <w:rFonts w:ascii="Consolas" w:eastAsia="DengXian" w:hAnsi="Consolas" w:cs="Consolas"/>
          <w:color w:val="1F1F1F"/>
          <w:sz w:val="16"/>
          <w:szCs w:val="16"/>
        </w:rPr>
        <w:t>（</w:t>
      </w:r>
      <w:r>
        <w:rPr>
          <w:rFonts w:ascii="Consolas" w:eastAsia="DengXian" w:hAnsi="Consolas" w:cs="Consolas"/>
          <w:color w:val="1F1F1F"/>
          <w:sz w:val="16"/>
          <w:szCs w:val="16"/>
        </w:rPr>
        <w:t>integer</w:t>
      </w:r>
      <w:r>
        <w:rPr>
          <w:rFonts w:ascii="Consolas" w:eastAsia="DengXian" w:hAnsi="Consolas" w:cs="Consolas"/>
          <w:color w:val="1F1F1F"/>
          <w:sz w:val="16"/>
          <w:szCs w:val="16"/>
        </w:rPr>
        <w:t>，从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 </w:t>
      </w:r>
      <w:r>
        <w:rPr>
          <w:rFonts w:ascii="Consolas" w:eastAsia="DengXian" w:hAnsi="Consolas" w:cs="Consolas"/>
          <w:color w:val="1F1F1F"/>
          <w:sz w:val="16"/>
          <w:szCs w:val="16"/>
        </w:rPr>
        <w:t>开始，默认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</w:t>
      </w:r>
      <w:r>
        <w:rPr>
          <w:rFonts w:ascii="Consolas" w:eastAsia="DengXian" w:hAnsi="Consolas" w:cs="Consolas"/>
          <w:color w:val="1F1F1F"/>
          <w:sz w:val="16"/>
          <w:szCs w:val="16"/>
        </w:rPr>
        <w:t>，</w:t>
      </w:r>
      <w:r>
        <w:rPr>
          <w:rFonts w:ascii="Consolas" w:eastAsia="DengXian" w:hAnsi="Consolas" w:cs="Consolas"/>
          <w:color w:val="1F1F1F"/>
          <w:sz w:val="16"/>
          <w:szCs w:val="16"/>
        </w:rPr>
        <w:t>≥0</w:t>
      </w:r>
      <w:r>
        <w:rPr>
          <w:rFonts w:ascii="Consolas" w:eastAsia="DengXian" w:hAnsi="Consolas" w:cs="Consolas"/>
          <w:color w:val="1F1F1F"/>
          <w:sz w:val="16"/>
          <w:szCs w:val="16"/>
        </w:rPr>
        <w:t>）、</w:t>
      </w:r>
      <w:r>
        <w:rPr>
          <w:rFonts w:ascii="Consolas" w:eastAsia="DengXian" w:hAnsi="Consolas" w:cs="Consolas"/>
          <w:color w:val="1F1F1F"/>
          <w:sz w:val="16"/>
          <w:szCs w:val="16"/>
        </w:rPr>
        <w:t>size</w:t>
      </w:r>
      <w:r>
        <w:rPr>
          <w:rFonts w:ascii="Consolas" w:eastAsia="DengXian" w:hAnsi="Consolas" w:cs="Consolas"/>
          <w:color w:val="1F1F1F"/>
          <w:sz w:val="16"/>
          <w:szCs w:val="16"/>
        </w:rPr>
        <w:t>（</w:t>
      </w:r>
      <w:r>
        <w:rPr>
          <w:rFonts w:ascii="Consolas" w:eastAsia="DengXian" w:hAnsi="Consolas" w:cs="Consolas"/>
          <w:color w:val="1F1F1F"/>
          <w:sz w:val="16"/>
          <w:szCs w:val="16"/>
        </w:rPr>
        <w:t>integer</w:t>
      </w:r>
      <w:r>
        <w:rPr>
          <w:rFonts w:ascii="Consolas" w:eastAsia="DengXian" w:hAnsi="Consolas" w:cs="Consolas"/>
          <w:color w:val="1F1F1F"/>
          <w:sz w:val="16"/>
          <w:szCs w:val="16"/>
        </w:rPr>
        <w:t>，默认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10</w:t>
      </w:r>
      <w:r>
        <w:rPr>
          <w:rFonts w:ascii="Consolas" w:eastAsia="DengXian" w:hAnsi="Consolas" w:cs="Consolas"/>
          <w:color w:val="1F1F1F"/>
          <w:sz w:val="16"/>
          <w:szCs w:val="16"/>
        </w:rPr>
        <w:t>，范围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1–100</w:t>
      </w:r>
      <w:r>
        <w:rPr>
          <w:rFonts w:ascii="Consolas" w:eastAsia="DengXian" w:hAnsi="Consolas" w:cs="Consolas"/>
          <w:color w:val="1F1F1F"/>
          <w:sz w:val="16"/>
          <w:szCs w:val="16"/>
        </w:rPr>
        <w:t>）、</w:t>
      </w:r>
      <w:r>
        <w:rPr>
          <w:rFonts w:ascii="Consolas" w:eastAsia="DengXian" w:hAnsi="Consolas" w:cs="Consolas"/>
          <w:color w:val="1F1F1F"/>
          <w:sz w:val="16"/>
          <w:szCs w:val="16"/>
        </w:rPr>
        <w:t>category</w:t>
      </w:r>
      <w:r>
        <w:rPr>
          <w:rFonts w:ascii="Consolas" w:eastAsia="DengXian" w:hAnsi="Consolas" w:cs="Consolas"/>
          <w:color w:val="1F1F1F"/>
          <w:sz w:val="16"/>
          <w:szCs w:val="16"/>
        </w:rPr>
        <w:t>（可选，取上述枚举）</w:t>
      </w:r>
    </w:p>
    <w:p w14:paraId="3197062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- </w:t>
      </w:r>
      <w:r>
        <w:rPr>
          <w:rFonts w:ascii="Consolas" w:eastAsia="DengXian" w:hAnsi="Consolas" w:cs="Consolas"/>
          <w:color w:val="1F1F1F"/>
          <w:sz w:val="16"/>
          <w:szCs w:val="16"/>
        </w:rPr>
        <w:t>响应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200</w:t>
      </w:r>
      <w:r>
        <w:rPr>
          <w:rFonts w:ascii="Consolas" w:eastAsia="DengXian" w:hAnsi="Consolas" w:cs="Consolas"/>
          <w:color w:val="1F1F1F"/>
          <w:sz w:val="16"/>
          <w:szCs w:val="16"/>
        </w:rPr>
        <w:t>：分页结构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PageBookResponse {content: Book[], page, size, totalElements, totalPages}</w:t>
      </w:r>
    </w:p>
    <w:p w14:paraId="09D460D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- </w:t>
      </w:r>
      <w:r>
        <w:rPr>
          <w:rFonts w:ascii="Consolas" w:eastAsia="DengXian" w:hAnsi="Consolas" w:cs="Consolas"/>
          <w:color w:val="1F1F1F"/>
          <w:sz w:val="16"/>
          <w:szCs w:val="16"/>
        </w:rPr>
        <w:t>参数非法返回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400</w:t>
      </w:r>
    </w:p>
    <w:p w14:paraId="3392C01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1FDFF27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2. </w:t>
      </w:r>
      <w:r>
        <w:rPr>
          <w:rFonts w:ascii="Consolas" w:eastAsia="DengXian" w:hAnsi="Consolas" w:cs="Consolas"/>
          <w:color w:val="1F1F1F"/>
          <w:sz w:val="16"/>
          <w:szCs w:val="16"/>
        </w:rPr>
        <w:t>查看单本书详情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GET /api/books/{id}</w:t>
      </w:r>
    </w:p>
    <w:p w14:paraId="6D66B83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- </w:t>
      </w:r>
      <w:r>
        <w:rPr>
          <w:rFonts w:ascii="Consolas" w:eastAsia="DengXian" w:hAnsi="Consolas" w:cs="Consolas"/>
          <w:color w:val="1F1F1F"/>
          <w:sz w:val="16"/>
          <w:szCs w:val="16"/>
        </w:rPr>
        <w:t>响应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200</w:t>
      </w:r>
      <w:r>
        <w:rPr>
          <w:rFonts w:ascii="Consolas" w:eastAsia="DengXian" w:hAnsi="Consolas" w:cs="Consolas"/>
          <w:color w:val="1F1F1F"/>
          <w:sz w:val="16"/>
          <w:szCs w:val="16"/>
        </w:rPr>
        <w:t>：</w:t>
      </w:r>
      <w:r>
        <w:rPr>
          <w:rFonts w:ascii="Consolas" w:eastAsia="DengXian" w:hAnsi="Consolas" w:cs="Consolas"/>
          <w:color w:val="1F1F1F"/>
          <w:sz w:val="16"/>
          <w:szCs w:val="16"/>
        </w:rPr>
        <w:t>BookResponse</w:t>
      </w:r>
    </w:p>
    <w:p w14:paraId="18B529A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- </w:t>
      </w:r>
      <w:r>
        <w:rPr>
          <w:rFonts w:ascii="Consolas" w:eastAsia="DengXian" w:hAnsi="Consolas" w:cs="Consolas"/>
          <w:color w:val="1F1F1F"/>
          <w:sz w:val="16"/>
          <w:szCs w:val="16"/>
        </w:rPr>
        <w:t>不存在返回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404</w:t>
      </w:r>
    </w:p>
    <w:p w14:paraId="790B130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38E5D1F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3. </w:t>
      </w:r>
      <w:r>
        <w:rPr>
          <w:rFonts w:ascii="Consolas" w:eastAsia="DengXian" w:hAnsi="Consolas" w:cs="Consolas"/>
          <w:color w:val="1F1F1F"/>
          <w:sz w:val="16"/>
          <w:szCs w:val="16"/>
        </w:rPr>
        <w:t>添加新书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POST /api/books</w:t>
      </w:r>
    </w:p>
    <w:p w14:paraId="63B4526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- </w:t>
      </w:r>
      <w:r>
        <w:rPr>
          <w:rFonts w:ascii="Consolas" w:eastAsia="DengXian" w:hAnsi="Consolas" w:cs="Consolas"/>
          <w:color w:val="1F1F1F"/>
          <w:sz w:val="16"/>
          <w:szCs w:val="16"/>
        </w:rPr>
        <w:t>请求体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BookCreateRequest</w:t>
      </w:r>
      <w:r>
        <w:rPr>
          <w:rFonts w:ascii="Consolas" w:eastAsia="DengXian" w:hAnsi="Consolas" w:cs="Consolas"/>
          <w:color w:val="1F1F1F"/>
          <w:sz w:val="16"/>
          <w:szCs w:val="16"/>
        </w:rPr>
        <w:t>：不包含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id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createdAt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updatedAt</w:t>
      </w:r>
    </w:p>
    <w:p w14:paraId="17C9642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- </w:t>
      </w:r>
      <w:r>
        <w:rPr>
          <w:rFonts w:ascii="Consolas" w:eastAsia="DengXian" w:hAnsi="Consolas" w:cs="Consolas"/>
          <w:color w:val="1F1F1F"/>
          <w:sz w:val="16"/>
          <w:szCs w:val="16"/>
        </w:rPr>
        <w:t>响应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201</w:t>
      </w:r>
      <w:r>
        <w:rPr>
          <w:rFonts w:ascii="Consolas" w:eastAsia="DengXian" w:hAnsi="Consolas" w:cs="Consolas"/>
          <w:color w:val="1F1F1F"/>
          <w:sz w:val="16"/>
          <w:szCs w:val="16"/>
        </w:rPr>
        <w:t>：</w:t>
      </w:r>
      <w:r>
        <w:rPr>
          <w:rFonts w:ascii="Consolas" w:eastAsia="DengXian" w:hAnsi="Consolas" w:cs="Consolas"/>
          <w:color w:val="1F1F1F"/>
          <w:sz w:val="16"/>
          <w:szCs w:val="16"/>
        </w:rPr>
        <w:t>BookResponse</w:t>
      </w:r>
      <w:r>
        <w:rPr>
          <w:rFonts w:ascii="Consolas" w:eastAsia="DengXian" w:hAnsi="Consolas" w:cs="Consolas"/>
          <w:color w:val="1F1F1F"/>
          <w:sz w:val="16"/>
          <w:szCs w:val="16"/>
        </w:rPr>
        <w:t>，并在响应头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Location </w:t>
      </w:r>
      <w:r>
        <w:rPr>
          <w:rFonts w:ascii="Consolas" w:eastAsia="DengXian" w:hAnsi="Consolas" w:cs="Consolas"/>
          <w:color w:val="1F1F1F"/>
          <w:sz w:val="16"/>
          <w:szCs w:val="16"/>
        </w:rPr>
        <w:t>中返回新资源地址</w:t>
      </w:r>
    </w:p>
    <w:p w14:paraId="2413EAE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- </w:t>
      </w:r>
      <w:r>
        <w:rPr>
          <w:rFonts w:ascii="Consolas" w:eastAsia="DengXian" w:hAnsi="Consolas" w:cs="Consolas"/>
          <w:color w:val="1F1F1F"/>
          <w:sz w:val="16"/>
          <w:szCs w:val="16"/>
        </w:rPr>
        <w:t>校验失败返回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400</w:t>
      </w:r>
      <w:r>
        <w:rPr>
          <w:rFonts w:ascii="Consolas" w:eastAsia="DengXian" w:hAnsi="Consolas" w:cs="Consolas"/>
          <w:color w:val="1F1F1F"/>
          <w:sz w:val="16"/>
          <w:szCs w:val="16"/>
        </w:rPr>
        <w:t>；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ISBN </w:t>
      </w:r>
      <w:r>
        <w:rPr>
          <w:rFonts w:ascii="Consolas" w:eastAsia="DengXian" w:hAnsi="Consolas" w:cs="Consolas"/>
          <w:color w:val="1F1F1F"/>
          <w:sz w:val="16"/>
          <w:szCs w:val="16"/>
        </w:rPr>
        <w:t>已存在返回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409</w:t>
      </w:r>
    </w:p>
    <w:p w14:paraId="2B26BB3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07E9020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4. </w:t>
      </w:r>
      <w:r>
        <w:rPr>
          <w:rFonts w:ascii="Consolas" w:eastAsia="DengXian" w:hAnsi="Consolas" w:cs="Consolas"/>
          <w:color w:val="1F1F1F"/>
          <w:sz w:val="16"/>
          <w:szCs w:val="16"/>
        </w:rPr>
        <w:t>更新库存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PATCH /api/books/{id}/stock</w:t>
      </w:r>
    </w:p>
    <w:p w14:paraId="10FF803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- </w:t>
      </w:r>
      <w:r>
        <w:rPr>
          <w:rFonts w:ascii="Consolas" w:eastAsia="DengXian" w:hAnsi="Consolas" w:cs="Consolas"/>
          <w:color w:val="1F1F1F"/>
          <w:sz w:val="16"/>
          <w:szCs w:val="16"/>
        </w:rPr>
        <w:t>请求体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StockUpdateRequest {delta: integer, </w:t>
      </w:r>
      <w:r>
        <w:rPr>
          <w:rFonts w:ascii="Consolas" w:eastAsia="DengXian" w:hAnsi="Consolas" w:cs="Consolas"/>
          <w:color w:val="1F1F1F"/>
          <w:sz w:val="16"/>
          <w:szCs w:val="16"/>
        </w:rPr>
        <w:t>非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</w:t>
      </w:r>
      <w:r>
        <w:rPr>
          <w:rFonts w:ascii="Consolas" w:eastAsia="DengXian" w:hAnsi="Consolas" w:cs="Consolas"/>
          <w:color w:val="1F1F1F"/>
          <w:sz w:val="16"/>
          <w:szCs w:val="16"/>
        </w:rPr>
        <w:t>；正数入库、负数出库</w:t>
      </w:r>
      <w:r>
        <w:rPr>
          <w:rFonts w:ascii="Consolas" w:eastAsia="DengXian" w:hAnsi="Consolas" w:cs="Consolas"/>
          <w:color w:val="1F1F1F"/>
          <w:sz w:val="16"/>
          <w:szCs w:val="16"/>
        </w:rPr>
        <w:t>}</w:t>
      </w:r>
    </w:p>
    <w:p w14:paraId="34E778C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- </w:t>
      </w:r>
      <w:r>
        <w:rPr>
          <w:rFonts w:ascii="Consolas" w:eastAsia="DengXian" w:hAnsi="Consolas" w:cs="Consolas"/>
          <w:color w:val="1F1F1F"/>
          <w:sz w:val="16"/>
          <w:szCs w:val="16"/>
        </w:rPr>
        <w:t>响应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200</w:t>
      </w:r>
      <w:r>
        <w:rPr>
          <w:rFonts w:ascii="Consolas" w:eastAsia="DengXian" w:hAnsi="Consolas" w:cs="Consolas"/>
          <w:color w:val="1F1F1F"/>
          <w:sz w:val="16"/>
          <w:szCs w:val="16"/>
        </w:rPr>
        <w:t>：</w:t>
      </w:r>
      <w:r>
        <w:rPr>
          <w:rFonts w:ascii="Consolas" w:eastAsia="DengXian" w:hAnsi="Consolas" w:cs="Consolas"/>
          <w:color w:val="1F1F1F"/>
          <w:sz w:val="16"/>
          <w:szCs w:val="16"/>
        </w:rPr>
        <w:t>BookResponse</w:t>
      </w:r>
      <w:r>
        <w:rPr>
          <w:rFonts w:ascii="Consolas" w:eastAsia="DengXian" w:hAnsi="Consolas" w:cs="Consolas"/>
          <w:color w:val="1F1F1F"/>
          <w:sz w:val="16"/>
          <w:szCs w:val="16"/>
        </w:rPr>
        <w:t>（返回更新后的完整图书）</w:t>
      </w:r>
    </w:p>
    <w:p w14:paraId="2F1060B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- </w:t>
      </w:r>
      <w:r>
        <w:rPr>
          <w:rFonts w:ascii="Consolas" w:eastAsia="DengXian" w:hAnsi="Consolas" w:cs="Consolas"/>
          <w:color w:val="1F1F1F"/>
          <w:sz w:val="16"/>
          <w:szCs w:val="16"/>
        </w:rPr>
        <w:t>不存在返回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404</w:t>
      </w:r>
      <w:r>
        <w:rPr>
          <w:rFonts w:ascii="Consolas" w:eastAsia="DengXian" w:hAnsi="Consolas" w:cs="Consolas"/>
          <w:color w:val="1F1F1F"/>
          <w:sz w:val="16"/>
          <w:szCs w:val="16"/>
        </w:rPr>
        <w:t>；更新后库存将小于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 </w:t>
      </w:r>
      <w:r>
        <w:rPr>
          <w:rFonts w:ascii="Consolas" w:eastAsia="DengXian" w:hAnsi="Consolas" w:cs="Consolas"/>
          <w:color w:val="1F1F1F"/>
          <w:sz w:val="16"/>
          <w:szCs w:val="16"/>
        </w:rPr>
        <w:t>时返回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409</w:t>
      </w:r>
    </w:p>
    <w:p w14:paraId="225B868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2C44C36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5. </w:t>
      </w:r>
      <w:r>
        <w:rPr>
          <w:rFonts w:ascii="Consolas" w:eastAsia="DengXian" w:hAnsi="Consolas" w:cs="Consolas"/>
          <w:color w:val="1F1F1F"/>
          <w:sz w:val="16"/>
          <w:szCs w:val="16"/>
        </w:rPr>
        <w:t>统一错误结构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ErrorResponse</w:t>
      </w:r>
      <w:r>
        <w:rPr>
          <w:rFonts w:ascii="Consolas" w:eastAsia="DengXian" w:hAnsi="Consolas" w:cs="Consolas"/>
          <w:color w:val="1F1F1F"/>
          <w:sz w:val="16"/>
          <w:szCs w:val="16"/>
        </w:rPr>
        <w:t>：</w:t>
      </w:r>
    </w:p>
    <w:p w14:paraId="650948D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{code: string</w:t>
      </w:r>
      <w:r>
        <w:rPr>
          <w:rFonts w:ascii="Consolas" w:eastAsia="DengXian" w:hAnsi="Consolas" w:cs="Consolas"/>
          <w:color w:val="1F1F1F"/>
          <w:sz w:val="16"/>
          <w:szCs w:val="16"/>
        </w:rPr>
        <w:t>（机器可读错误码，如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BOOK_NOT_FOUND</w:t>
      </w:r>
      <w:r>
        <w:rPr>
          <w:rFonts w:ascii="Consolas" w:eastAsia="DengXian" w:hAnsi="Consolas" w:cs="Consolas"/>
          <w:color w:val="1F1F1F"/>
          <w:sz w:val="16"/>
          <w:szCs w:val="16"/>
        </w:rPr>
        <w:t>）</w:t>
      </w:r>
      <w:r>
        <w:rPr>
          <w:rFonts w:ascii="Consolas" w:eastAsia="DengXian" w:hAnsi="Consolas" w:cs="Consolas"/>
          <w:color w:val="1F1F1F"/>
          <w:sz w:val="16"/>
          <w:szCs w:val="16"/>
        </w:rPr>
        <w:t>, message: string, status: integer, path: string, timestamp: string(date-time)}</w:t>
      </w:r>
    </w:p>
    <w:p w14:paraId="303D4F8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400 </w:t>
      </w:r>
      <w:r>
        <w:rPr>
          <w:rFonts w:ascii="Consolas" w:eastAsia="DengXian" w:hAnsi="Consolas" w:cs="Consolas"/>
          <w:color w:val="1F1F1F"/>
          <w:sz w:val="16"/>
          <w:szCs w:val="16"/>
        </w:rPr>
        <w:t>校验失败时可额外包含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errors: [{field, message}]</w:t>
      </w:r>
    </w:p>
    <w:p w14:paraId="3B21CB6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&lt;/requirements&gt;</w:t>
      </w:r>
    </w:p>
    <w:p w14:paraId="1A863AC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2A8A2C9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&lt;example description="</w:t>
      </w:r>
      <w:r>
        <w:rPr>
          <w:rFonts w:ascii="Consolas" w:eastAsia="DengXian" w:hAnsi="Consolas" w:cs="Consolas"/>
          <w:color w:val="1F1F1F"/>
          <w:sz w:val="16"/>
          <w:szCs w:val="16"/>
        </w:rPr>
        <w:t>风格示例：仅展示格式与引用方式，内容与本任务无关，不要照抄其资源</w:t>
      </w:r>
      <w:r>
        <w:rPr>
          <w:rFonts w:ascii="Consolas" w:eastAsia="DengXian" w:hAnsi="Consolas" w:cs="Consolas"/>
          <w:color w:val="1F1F1F"/>
          <w:sz w:val="16"/>
          <w:szCs w:val="16"/>
        </w:rPr>
        <w:t>"&gt;</w:t>
      </w:r>
    </w:p>
    <w:p w14:paraId="11DCF16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{</w:t>
      </w:r>
    </w:p>
    <w:p w14:paraId="6425A26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"paths": {</w:t>
      </w:r>
    </w:p>
    <w:p w14:paraId="12D44D2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"/api/authors/{id}": {</w:t>
      </w:r>
    </w:p>
    <w:p w14:paraId="75A0445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"get": {</w:t>
      </w:r>
    </w:p>
    <w:p w14:paraId="206B2E9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lastRenderedPageBreak/>
        <w:t xml:space="preserve">        "tags": ["Authors"],</w:t>
      </w:r>
    </w:p>
    <w:p w14:paraId="4AE69D3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"summary": "</w:t>
      </w:r>
      <w:r>
        <w:rPr>
          <w:rFonts w:ascii="Consolas" w:eastAsia="DengXian" w:hAnsi="Consolas" w:cs="Consolas"/>
          <w:color w:val="1F1F1F"/>
          <w:sz w:val="16"/>
          <w:szCs w:val="16"/>
        </w:rPr>
        <w:t>查询作者详情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0C2AECD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根据作者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ID </w:t>
      </w:r>
      <w:r>
        <w:rPr>
          <w:rFonts w:ascii="Consolas" w:eastAsia="DengXian" w:hAnsi="Consolas" w:cs="Consolas"/>
          <w:color w:val="1F1F1F"/>
          <w:sz w:val="16"/>
          <w:szCs w:val="16"/>
        </w:rPr>
        <w:t>返回作者信息。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65CD29C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"operationId": "getAuthorById",</w:t>
      </w:r>
    </w:p>
    <w:p w14:paraId="0AC9B00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"parameters": [</w:t>
      </w:r>
    </w:p>
    <w:p w14:paraId="767307D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{ "name": "id", "in": "path", "required": true,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作者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ID", "schema": { "type": "integer", "format": "int64", "minimum": 1 }, "example": 1 }</w:t>
      </w:r>
    </w:p>
    <w:p w14:paraId="360069E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],</w:t>
      </w:r>
    </w:p>
    <w:p w14:paraId="48EC39A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"responses": {</w:t>
      </w:r>
    </w:p>
    <w:p w14:paraId="296CC15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"200": {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查询成功</w:t>
      </w:r>
      <w:r>
        <w:rPr>
          <w:rFonts w:ascii="Consolas" w:eastAsia="DengXian" w:hAnsi="Consolas" w:cs="Consolas"/>
          <w:color w:val="1F1F1F"/>
          <w:sz w:val="16"/>
          <w:szCs w:val="16"/>
        </w:rPr>
        <w:t>", "content": { "application/json": { "schema": { "$ref": "#/components/schemas/AuthorResponse" } } } },</w:t>
      </w:r>
    </w:p>
    <w:p w14:paraId="4C42023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"404": {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作者不存在</w:t>
      </w:r>
      <w:r>
        <w:rPr>
          <w:rFonts w:ascii="Consolas" w:eastAsia="DengXian" w:hAnsi="Consolas" w:cs="Consolas"/>
          <w:color w:val="1F1F1F"/>
          <w:sz w:val="16"/>
          <w:szCs w:val="16"/>
        </w:rPr>
        <w:t>", "content": { "application/json": { "schema": { "$ref": "#/components/schemas/ErrorResponse" } } } },</w:t>
      </w:r>
    </w:p>
    <w:p w14:paraId="1B5CE3F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"500": {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服务器内部错误</w:t>
      </w:r>
      <w:r>
        <w:rPr>
          <w:rFonts w:ascii="Consolas" w:eastAsia="DengXian" w:hAnsi="Consolas" w:cs="Consolas"/>
          <w:color w:val="1F1F1F"/>
          <w:sz w:val="16"/>
          <w:szCs w:val="16"/>
        </w:rPr>
        <w:t>", "content": { "application/json": { "schema": { "$ref": "#/components/schemas/ErrorResponse" } } } }</w:t>
      </w:r>
    </w:p>
    <w:p w14:paraId="55A2FDC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}</w:t>
      </w:r>
    </w:p>
    <w:p w14:paraId="68EDD2B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}</w:t>
      </w:r>
    </w:p>
    <w:p w14:paraId="06B8BAA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}</w:t>
      </w:r>
    </w:p>
    <w:p w14:paraId="77DC5C4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}</w:t>
      </w:r>
    </w:p>
    <w:p w14:paraId="5BCDB71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}</w:t>
      </w:r>
    </w:p>
    <w:p w14:paraId="7DF59AF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&lt;/example&gt;</w:t>
      </w:r>
    </w:p>
    <w:p w14:paraId="5247A72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21E3D1A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&lt;deliverable&gt;</w:t>
      </w:r>
    </w:p>
    <w:p w14:paraId="3BEE57F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现在请严格按照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System Prompt </w:t>
      </w:r>
      <w:r>
        <w:rPr>
          <w:rFonts w:ascii="Consolas" w:eastAsia="DengXian" w:hAnsi="Consolas" w:cs="Consolas"/>
          <w:color w:val="1F1F1F"/>
          <w:sz w:val="16"/>
          <w:szCs w:val="16"/>
        </w:rPr>
        <w:t>中的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output_contract </w:t>
      </w:r>
      <w:r>
        <w:rPr>
          <w:rFonts w:ascii="Consolas" w:eastAsia="DengXian" w:hAnsi="Consolas" w:cs="Consolas"/>
          <w:color w:val="1F1F1F"/>
          <w:sz w:val="16"/>
          <w:szCs w:val="16"/>
        </w:rPr>
        <w:t>输出完整的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OpenAPI 3.0.3 JSON</w:t>
      </w:r>
      <w:r>
        <w:rPr>
          <w:rFonts w:ascii="Consolas" w:eastAsia="DengXian" w:hAnsi="Consolas" w:cs="Consolas"/>
          <w:color w:val="1F1F1F"/>
          <w:sz w:val="16"/>
          <w:szCs w:val="16"/>
        </w:rPr>
        <w:t>。</w:t>
      </w:r>
    </w:p>
    <w:p w14:paraId="327BE37F" w14:textId="3BB17C9F" w:rsidR="00821829" w:rsidRDefault="00000000" w:rsidP="00F87641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&lt;/deliverable&gt;</w:t>
      </w:r>
    </w:p>
    <w:p w14:paraId="2A39E665" w14:textId="19967274" w:rsidR="00821829" w:rsidRDefault="009A3D42">
      <w:pPr>
        <w:pStyle w:val="Heading2"/>
        <w:keepNext/>
        <w:numPr>
          <w:ilvl w:val="0"/>
          <w:numId w:val="0"/>
        </w:numPr>
        <w:spacing w:before="240" w:after="80"/>
        <w:ind w:left="720"/>
        <w:jc w:val="both"/>
      </w:pPr>
      <w:r>
        <w:rPr>
          <w:b/>
          <w:bCs/>
          <w:color w:val="auto"/>
        </w:rPr>
        <w:t>3</w:t>
      </w:r>
      <w:r>
        <w:rPr>
          <w:rFonts w:hint="eastAsia"/>
          <w:b/>
          <w:bCs/>
          <w:color w:val="auto"/>
        </w:rPr>
        <w:t xml:space="preserve">. </w:t>
      </w:r>
      <w:r>
        <w:rPr>
          <w:rFonts w:hint="eastAsia"/>
          <w:b/>
          <w:bCs/>
          <w:color w:val="auto"/>
        </w:rPr>
        <w:t>第</w:t>
      </w:r>
      <w:r>
        <w:rPr>
          <w:rFonts w:hint="eastAsia"/>
          <w:b/>
          <w:bCs/>
          <w:color w:val="auto"/>
        </w:rPr>
        <w:t xml:space="preserve"> 1 </w:t>
      </w:r>
      <w:r>
        <w:rPr>
          <w:rFonts w:hint="eastAsia"/>
          <w:b/>
          <w:bCs/>
          <w:color w:val="auto"/>
        </w:rPr>
        <w:t>轮对话</w:t>
      </w:r>
    </w:p>
    <w:p w14:paraId="105636AE" w14:textId="52415469" w:rsidR="00821829" w:rsidRDefault="00000000" w:rsidP="00F87641">
      <w:pPr>
        <w:ind w:left="720"/>
        <w:jc w:val="both"/>
      </w:pPr>
      <w:r>
        <w:rPr>
          <w:rFonts w:hint="eastAsia"/>
          <w:color w:val="auto"/>
        </w:rPr>
        <w:t>发送上面的</w:t>
      </w:r>
      <w:r>
        <w:rPr>
          <w:rFonts w:hint="eastAsia"/>
          <w:color w:val="auto"/>
        </w:rPr>
        <w:t xml:space="preserve"> System Prompt </w:t>
      </w:r>
      <w:r>
        <w:rPr>
          <w:rFonts w:hint="eastAsia"/>
          <w:color w:val="auto"/>
        </w:rPr>
        <w:t>与</w:t>
      </w:r>
      <w:r>
        <w:rPr>
          <w:rFonts w:hint="eastAsia"/>
          <w:color w:val="auto"/>
        </w:rPr>
        <w:t xml:space="preserve"> User Prompt</w:t>
      </w:r>
      <w:r>
        <w:rPr>
          <w:rFonts w:hint="eastAsia"/>
          <w:color w:val="auto"/>
        </w:rPr>
        <w:t>，</w:t>
      </w:r>
      <w:r>
        <w:rPr>
          <w:rFonts w:hint="eastAsia"/>
          <w:color w:val="auto"/>
        </w:rPr>
        <w:t xml:space="preserve">AI </w:t>
      </w:r>
      <w:r>
        <w:rPr>
          <w:rFonts w:hint="eastAsia"/>
          <w:color w:val="auto"/>
        </w:rPr>
        <w:t>直接输出了一份完整的</w:t>
      </w:r>
      <w:r>
        <w:rPr>
          <w:rFonts w:hint="eastAsia"/>
          <w:color w:val="auto"/>
        </w:rPr>
        <w:t xml:space="preserve"> </w:t>
      </w:r>
      <w:proofErr w:type="spellStart"/>
      <w:r>
        <w:rPr>
          <w:rFonts w:hint="eastAsia"/>
          <w:color w:val="auto"/>
        </w:rPr>
        <w:t>OpenAPI</w:t>
      </w:r>
      <w:proofErr w:type="spellEnd"/>
      <w:r>
        <w:rPr>
          <w:rFonts w:hint="eastAsia"/>
          <w:color w:val="auto"/>
        </w:rPr>
        <w:t xml:space="preserve"> JSON</w:t>
      </w:r>
      <w:r>
        <w:rPr>
          <w:rFonts w:hint="eastAsia"/>
          <w:color w:val="auto"/>
        </w:rPr>
        <w:t>，没有夹带任何解释文字或代码围栏，说明输出契约生效。</w:t>
      </w:r>
    </w:p>
    <w:p w14:paraId="0502E38F" w14:textId="4A3A74A7" w:rsidR="00821829" w:rsidRPr="00F87641" w:rsidRDefault="00F87641" w:rsidP="00F87641">
      <w:pPr>
        <w:spacing w:after="60"/>
        <w:ind w:left="1080" w:hanging="240"/>
        <w:jc w:val="both"/>
      </w:pPr>
      <w:r>
        <w:rPr>
          <w:noProof/>
        </w:rPr>
        <w:lastRenderedPageBreak/>
        <w:drawing>
          <wp:inline distT="0" distB="0" distL="0" distR="0" wp14:anchorId="6D115102" wp14:editId="40BBA7C4">
            <wp:extent cx="5156200" cy="7353300"/>
            <wp:effectExtent l="0" t="0" r="0" b="0"/>
            <wp:docPr id="70867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70717" name="Picture 7086707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8FF5" w14:textId="33EE1F7E" w:rsidR="00821829" w:rsidRPr="00F87641" w:rsidRDefault="00F87641">
      <w:pPr>
        <w:pStyle w:val="Heading2"/>
        <w:keepNext/>
        <w:numPr>
          <w:ilvl w:val="0"/>
          <w:numId w:val="0"/>
        </w:numPr>
        <w:spacing w:before="240" w:after="80"/>
        <w:ind w:left="720"/>
        <w:jc w:val="both"/>
        <w:rPr>
          <w:lang w:val="en-US"/>
        </w:rPr>
      </w:pPr>
      <w:r>
        <w:rPr>
          <w:b/>
          <w:bCs/>
          <w:color w:val="auto"/>
        </w:rPr>
        <w:t>4</w:t>
      </w:r>
      <w:r>
        <w:rPr>
          <w:rFonts w:hint="eastAsia"/>
          <w:b/>
          <w:bCs/>
          <w:color w:val="auto"/>
        </w:rPr>
        <w:t xml:space="preserve">. </w:t>
      </w:r>
      <w:r>
        <w:rPr>
          <w:rFonts w:hint="eastAsia"/>
          <w:b/>
          <w:bCs/>
          <w:color w:val="auto"/>
        </w:rPr>
        <w:t>第</w:t>
      </w:r>
      <w:r>
        <w:rPr>
          <w:rFonts w:hint="eastAsia"/>
          <w:b/>
          <w:bCs/>
          <w:color w:val="auto"/>
        </w:rPr>
        <w:t xml:space="preserve"> 2 </w:t>
      </w:r>
      <w:r>
        <w:rPr>
          <w:rFonts w:hint="eastAsia"/>
          <w:b/>
          <w:bCs/>
          <w:color w:val="auto"/>
        </w:rPr>
        <w:t>轮对话</w:t>
      </w:r>
    </w:p>
    <w:p w14:paraId="73FF8DE1" w14:textId="58DBA9A3" w:rsidR="00821829" w:rsidRDefault="00000000">
      <w:pPr>
        <w:ind w:left="720"/>
        <w:jc w:val="both"/>
      </w:pPr>
      <w:r>
        <w:rPr>
          <w:rFonts w:hint="eastAsia"/>
          <w:color w:val="auto"/>
        </w:rPr>
        <w:t>在同一会话中把校验结果作为精简的错误反馈发给</w:t>
      </w:r>
      <w:r>
        <w:rPr>
          <w:rFonts w:hint="eastAsia"/>
          <w:color w:val="auto"/>
        </w:rPr>
        <w:t xml:space="preserve"> AI</w:t>
      </w:r>
      <w:r>
        <w:rPr>
          <w:rFonts w:hint="eastAsia"/>
          <w:color w:val="auto"/>
        </w:rPr>
        <w:t>，并明确只改这三处，其余保持不变，再要求它输出前自检。</w:t>
      </w:r>
    </w:p>
    <w:p w14:paraId="2DF2F5D0" w14:textId="77777777" w:rsidR="00821829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&lt;validation_report&gt;</w:t>
      </w:r>
    </w:p>
    <w:p w14:paraId="5CCCF6D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我用工具校验了你上一轮输出的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JSON</w:t>
      </w:r>
      <w:r>
        <w:rPr>
          <w:rFonts w:ascii="Consolas" w:eastAsia="DengXian" w:hAnsi="Consolas" w:cs="Consolas"/>
          <w:color w:val="1F1F1F"/>
          <w:sz w:val="16"/>
          <w:szCs w:val="16"/>
        </w:rPr>
        <w:t>，结果如下：</w:t>
      </w:r>
    </w:p>
    <w:p w14:paraId="3E2589F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412B957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lastRenderedPageBreak/>
        <w:t>[</w:t>
      </w:r>
      <w:r>
        <w:rPr>
          <w:rFonts w:ascii="Consolas" w:eastAsia="DengXian" w:hAnsi="Consolas" w:cs="Consolas"/>
          <w:color w:val="1F1F1F"/>
          <w:sz w:val="16"/>
          <w:szCs w:val="16"/>
        </w:rPr>
        <w:t>工具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1] openapi-spec-validator</w:t>
      </w:r>
      <w:r>
        <w:rPr>
          <w:rFonts w:ascii="Consolas" w:eastAsia="DengXian" w:hAnsi="Consolas" w:cs="Consolas"/>
          <w:color w:val="1F1F1F"/>
          <w:sz w:val="16"/>
          <w:szCs w:val="16"/>
        </w:rPr>
        <w:t>：通过。</w:t>
      </w:r>
    </w:p>
    <w:p w14:paraId="4012A97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26FAFD0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[</w:t>
      </w:r>
      <w:r>
        <w:rPr>
          <w:rFonts w:ascii="Consolas" w:eastAsia="DengXian" w:hAnsi="Consolas" w:cs="Consolas"/>
          <w:color w:val="1F1F1F"/>
          <w:sz w:val="16"/>
          <w:szCs w:val="16"/>
        </w:rPr>
        <w:t>工具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2] Redocly CLI lint</w:t>
      </w:r>
      <w:r>
        <w:rPr>
          <w:rFonts w:ascii="Consolas" w:eastAsia="DengXian" w:hAnsi="Consolas" w:cs="Consolas"/>
          <w:color w:val="1F1F1F"/>
          <w:sz w:val="16"/>
          <w:szCs w:val="16"/>
        </w:rPr>
        <w:t>（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recommended </w:t>
      </w:r>
      <w:r>
        <w:rPr>
          <w:rFonts w:ascii="Consolas" w:eastAsia="DengXian" w:hAnsi="Consolas" w:cs="Consolas"/>
          <w:color w:val="1F1F1F"/>
          <w:sz w:val="16"/>
          <w:szCs w:val="16"/>
        </w:rPr>
        <w:t>规则集）：</w:t>
      </w:r>
    </w:p>
    <w:p w14:paraId="05CA29D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- error  security-defined ×4</w:t>
      </w:r>
      <w:r>
        <w:rPr>
          <w:rFonts w:ascii="Consolas" w:eastAsia="DengXian" w:hAnsi="Consolas" w:cs="Consolas"/>
          <w:color w:val="1F1F1F"/>
          <w:sz w:val="16"/>
          <w:szCs w:val="16"/>
        </w:rPr>
        <w:t>：</w:t>
      </w:r>
      <w:r>
        <w:rPr>
          <w:rFonts w:ascii="Consolas" w:eastAsia="DengXian" w:hAnsi="Consolas" w:cs="Consolas"/>
          <w:color w:val="1F1F1F"/>
          <w:sz w:val="16"/>
          <w:szCs w:val="16"/>
        </w:rPr>
        <w:t>GET /api/books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POST /api/books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GET /api/books/{id}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PATCH /api/books/{id}/stock </w:t>
      </w:r>
      <w:r>
        <w:rPr>
          <w:rFonts w:ascii="Consolas" w:eastAsia="DengXian" w:hAnsi="Consolas" w:cs="Consolas"/>
          <w:color w:val="1F1F1F"/>
          <w:sz w:val="16"/>
          <w:szCs w:val="16"/>
        </w:rPr>
        <w:t>均未声明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security</w:t>
      </w:r>
      <w:r>
        <w:rPr>
          <w:rFonts w:ascii="Consolas" w:eastAsia="DengXian" w:hAnsi="Consolas" w:cs="Consolas"/>
          <w:color w:val="1F1F1F"/>
          <w:sz w:val="16"/>
          <w:szCs w:val="16"/>
        </w:rPr>
        <w:t>。</w:t>
      </w:r>
    </w:p>
    <w:p w14:paraId="37B3382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- warning info-license ×1</w:t>
      </w:r>
      <w:r>
        <w:rPr>
          <w:rFonts w:ascii="Consolas" w:eastAsia="DengXian" w:hAnsi="Consolas" w:cs="Consolas"/>
          <w:color w:val="1F1F1F"/>
          <w:sz w:val="16"/>
          <w:szCs w:val="16"/>
        </w:rPr>
        <w:t>（忽略）</w:t>
      </w:r>
    </w:p>
    <w:p w14:paraId="717EFCD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- warning no-server-example.com ×1</w:t>
      </w:r>
      <w:r>
        <w:rPr>
          <w:rFonts w:ascii="Consolas" w:eastAsia="DengXian" w:hAnsi="Consolas" w:cs="Consolas"/>
          <w:color w:val="1F1F1F"/>
          <w:sz w:val="16"/>
          <w:szCs w:val="16"/>
        </w:rPr>
        <w:t>（忽略，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localhost </w:t>
      </w:r>
      <w:r>
        <w:rPr>
          <w:rFonts w:ascii="Consolas" w:eastAsia="DengXian" w:hAnsi="Consolas" w:cs="Consolas"/>
          <w:color w:val="1F1F1F"/>
          <w:sz w:val="16"/>
          <w:szCs w:val="16"/>
        </w:rPr>
        <w:t>是需求要求的地址）</w:t>
      </w:r>
    </w:p>
    <w:p w14:paraId="2FB6FD4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1A1E7A2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[</w:t>
      </w:r>
      <w:r>
        <w:rPr>
          <w:rFonts w:ascii="Consolas" w:eastAsia="DengXian" w:hAnsi="Consolas" w:cs="Consolas"/>
          <w:color w:val="1F1F1F"/>
          <w:sz w:val="16"/>
          <w:szCs w:val="16"/>
        </w:rPr>
        <w:t>工具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3] JSON Schema </w:t>
      </w:r>
      <w:r>
        <w:rPr>
          <w:rFonts w:ascii="Consolas" w:eastAsia="DengXian" w:hAnsi="Consolas" w:cs="Consolas"/>
          <w:color w:val="1F1F1F"/>
          <w:sz w:val="16"/>
          <w:szCs w:val="16"/>
        </w:rPr>
        <w:t>实例校验（</w:t>
      </w:r>
      <w:r>
        <w:rPr>
          <w:rFonts w:ascii="Consolas" w:eastAsia="DengXian" w:hAnsi="Consolas" w:cs="Consolas"/>
          <w:color w:val="1F1F1F"/>
          <w:sz w:val="16"/>
          <w:szCs w:val="16"/>
        </w:rPr>
        <w:t>Python jsonschema</w:t>
      </w:r>
      <w:r>
        <w:rPr>
          <w:rFonts w:ascii="Consolas" w:eastAsia="DengXian" w:hAnsi="Consolas" w:cs="Consolas"/>
          <w:color w:val="1F1F1F"/>
          <w:sz w:val="16"/>
          <w:szCs w:val="16"/>
        </w:rPr>
        <w:t>）：</w:t>
      </w:r>
    </w:p>
    <w:p w14:paraId="1E413EA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- BookResponse.price </w:t>
      </w:r>
      <w:r>
        <w:rPr>
          <w:rFonts w:ascii="Consolas" w:eastAsia="DengXian" w:hAnsi="Consolas" w:cs="Consolas"/>
          <w:color w:val="1F1F1F"/>
          <w:sz w:val="16"/>
          <w:szCs w:val="16"/>
        </w:rPr>
        <w:t>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BookCreateRequest.price </w:t>
      </w:r>
      <w:r>
        <w:rPr>
          <w:rFonts w:ascii="Consolas" w:eastAsia="DengXian" w:hAnsi="Consolas" w:cs="Consolas"/>
          <w:color w:val="1F1F1F"/>
          <w:sz w:val="16"/>
          <w:szCs w:val="16"/>
        </w:rPr>
        <w:t>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"multipleOf": 0.01 </w:t>
      </w:r>
      <w:r>
        <w:rPr>
          <w:rFonts w:ascii="Consolas" w:eastAsia="DengXian" w:hAnsi="Consolas" w:cs="Consolas"/>
          <w:color w:val="1F1F1F"/>
          <w:sz w:val="16"/>
          <w:szCs w:val="16"/>
        </w:rPr>
        <w:t>存在浮点精度问题，合法价格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19.99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0.07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1.15 </w:t>
      </w:r>
      <w:r>
        <w:rPr>
          <w:rFonts w:ascii="Consolas" w:eastAsia="DengXian" w:hAnsi="Consolas" w:cs="Consolas"/>
          <w:color w:val="1F1F1F"/>
          <w:sz w:val="16"/>
          <w:szCs w:val="16"/>
        </w:rPr>
        <w:t>均被判定为不符合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schema</w:t>
      </w:r>
      <w:r>
        <w:rPr>
          <w:rFonts w:ascii="Consolas" w:eastAsia="DengXian" w:hAnsi="Consolas" w:cs="Consolas"/>
          <w:color w:val="1F1F1F"/>
          <w:sz w:val="16"/>
          <w:szCs w:val="16"/>
        </w:rPr>
        <w:t>。</w:t>
      </w:r>
    </w:p>
    <w:p w14:paraId="480E4D2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&lt;/validation_report&gt;</w:t>
      </w:r>
    </w:p>
    <w:p w14:paraId="67B20CD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34A32E6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&lt;fix_instructions&gt;</w:t>
      </w:r>
    </w:p>
    <w:p w14:paraId="73381C4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请只做以下修改，其余内容（路径、</w:t>
      </w:r>
      <w:r>
        <w:rPr>
          <w:rFonts w:ascii="Consolas" w:eastAsia="DengXian" w:hAnsi="Consolas" w:cs="Consolas"/>
          <w:color w:val="1F1F1F"/>
          <w:sz w:val="16"/>
          <w:szCs w:val="16"/>
        </w:rPr>
        <w:t>operationId</w:t>
      </w:r>
      <w:r>
        <w:rPr>
          <w:rFonts w:ascii="Consolas" w:eastAsia="DengXian" w:hAnsi="Consolas" w:cs="Consolas"/>
          <w:color w:val="1F1F1F"/>
          <w:sz w:val="16"/>
          <w:szCs w:val="16"/>
        </w:rPr>
        <w:t>、字段、示例、描述、</w:t>
      </w:r>
      <w:r>
        <w:rPr>
          <w:rFonts w:ascii="Consolas" w:eastAsia="DengXian" w:hAnsi="Consolas" w:cs="Consolas"/>
          <w:color w:val="1F1F1F"/>
          <w:sz w:val="16"/>
          <w:szCs w:val="16"/>
        </w:rPr>
        <w:t>ASSUMPTIONS</w:t>
      </w:r>
      <w:r>
        <w:rPr>
          <w:rFonts w:ascii="Consolas" w:eastAsia="DengXian" w:hAnsi="Consolas" w:cs="Consolas"/>
          <w:color w:val="1F1F1F"/>
          <w:sz w:val="16"/>
          <w:szCs w:val="16"/>
        </w:rPr>
        <w:t>）保持不变：</w:t>
      </w:r>
    </w:p>
    <w:p w14:paraId="4AA0C69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1. </w:t>
      </w:r>
      <w:r>
        <w:rPr>
          <w:rFonts w:ascii="Consolas" w:eastAsia="DengXian" w:hAnsi="Consolas" w:cs="Consolas"/>
          <w:color w:val="1F1F1F"/>
          <w:sz w:val="16"/>
          <w:szCs w:val="16"/>
        </w:rPr>
        <w:t>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4 </w:t>
      </w:r>
      <w:r>
        <w:rPr>
          <w:rFonts w:ascii="Consolas" w:eastAsia="DengXian" w:hAnsi="Consolas" w:cs="Consolas"/>
          <w:color w:val="1F1F1F"/>
          <w:sz w:val="16"/>
          <w:szCs w:val="16"/>
        </w:rPr>
        <w:t>个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operation </w:t>
      </w:r>
      <w:r>
        <w:rPr>
          <w:rFonts w:ascii="Consolas" w:eastAsia="DengXian" w:hAnsi="Consolas" w:cs="Consolas"/>
          <w:color w:val="1F1F1F"/>
          <w:sz w:val="16"/>
          <w:szCs w:val="16"/>
        </w:rPr>
        <w:t>上分别添加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"security": []</w:t>
      </w:r>
      <w:r>
        <w:rPr>
          <w:rFonts w:ascii="Consolas" w:eastAsia="DengXian" w:hAnsi="Consolas" w:cs="Consolas"/>
          <w:color w:val="1F1F1F"/>
          <w:sz w:val="16"/>
          <w:szCs w:val="16"/>
        </w:rPr>
        <w:t>，明确声明本次接口无需鉴权。</w:t>
      </w:r>
    </w:p>
    <w:p w14:paraId="14EFC57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2. </w:t>
      </w:r>
      <w:r>
        <w:rPr>
          <w:rFonts w:ascii="Consolas" w:eastAsia="DengXian" w:hAnsi="Consolas" w:cs="Consolas"/>
          <w:color w:val="1F1F1F"/>
          <w:sz w:val="16"/>
          <w:szCs w:val="16"/>
        </w:rPr>
        <w:t>两处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price </w:t>
      </w:r>
      <w:r>
        <w:rPr>
          <w:rFonts w:ascii="Consolas" w:eastAsia="DengXian" w:hAnsi="Consolas" w:cs="Consolas"/>
          <w:color w:val="1F1F1F"/>
          <w:sz w:val="16"/>
          <w:szCs w:val="16"/>
        </w:rPr>
        <w:t>字段：删除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"multipleOf" </w:t>
      </w:r>
      <w:r>
        <w:rPr>
          <w:rFonts w:ascii="Consolas" w:eastAsia="DengXian" w:hAnsi="Consolas" w:cs="Consolas"/>
          <w:color w:val="1F1F1F"/>
          <w:sz w:val="16"/>
          <w:szCs w:val="16"/>
        </w:rPr>
        <w:t>和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"format": "double"</w:t>
      </w:r>
      <w:r>
        <w:rPr>
          <w:rFonts w:ascii="Consolas" w:eastAsia="DengXian" w:hAnsi="Consolas" w:cs="Consolas"/>
          <w:color w:val="1F1F1F"/>
          <w:sz w:val="16"/>
          <w:szCs w:val="16"/>
        </w:rPr>
        <w:t>，保留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"type": "number" </w:t>
      </w:r>
      <w:r>
        <w:rPr>
          <w:rFonts w:ascii="Consolas" w:eastAsia="DengXian" w:hAnsi="Consolas" w:cs="Consolas"/>
          <w:color w:val="1F1F1F"/>
          <w:sz w:val="16"/>
          <w:szCs w:val="16"/>
        </w:rPr>
        <w:t>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"minimum": 0</w:t>
      </w:r>
      <w:r>
        <w:rPr>
          <w:rFonts w:ascii="Consolas" w:eastAsia="DengXian" w:hAnsi="Consolas" w:cs="Consolas"/>
          <w:color w:val="1F1F1F"/>
          <w:sz w:val="16"/>
          <w:szCs w:val="16"/>
        </w:rPr>
        <w:t>；在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description </w:t>
      </w:r>
      <w:r>
        <w:rPr>
          <w:rFonts w:ascii="Consolas" w:eastAsia="DengXian" w:hAnsi="Consolas" w:cs="Consolas"/>
          <w:color w:val="1F1F1F"/>
          <w:sz w:val="16"/>
          <w:szCs w:val="16"/>
        </w:rPr>
        <w:t>中注明</w:t>
      </w:r>
      <w:r>
        <w:rPr>
          <w:rFonts w:ascii="Consolas" w:eastAsia="DengXian" w:hAnsi="Consolas" w:cs="Consolas"/>
          <w:color w:val="1F1F1F"/>
          <w:sz w:val="16"/>
          <w:szCs w:val="16"/>
        </w:rPr>
        <w:t>"</w:t>
      </w:r>
      <w:r>
        <w:rPr>
          <w:rFonts w:ascii="Consolas" w:eastAsia="DengXian" w:hAnsi="Consolas" w:cs="Consolas"/>
          <w:color w:val="1F1F1F"/>
          <w:sz w:val="16"/>
          <w:szCs w:val="16"/>
        </w:rPr>
        <w:t>对应后端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BigDecimal</w:t>
      </w:r>
      <w:r>
        <w:rPr>
          <w:rFonts w:ascii="Consolas" w:eastAsia="DengXian" w:hAnsi="Consolas" w:cs="Consolas"/>
          <w:color w:val="1F1F1F"/>
          <w:sz w:val="16"/>
          <w:szCs w:val="16"/>
        </w:rPr>
        <w:t>，最多两位小数，精度由服务端校验</w:t>
      </w:r>
      <w:r>
        <w:rPr>
          <w:rFonts w:ascii="Consolas" w:eastAsia="DengXian" w:hAnsi="Consolas" w:cs="Consolas"/>
          <w:color w:val="1F1F1F"/>
          <w:sz w:val="16"/>
          <w:szCs w:val="16"/>
        </w:rPr>
        <w:t>"</w:t>
      </w:r>
      <w:r>
        <w:rPr>
          <w:rFonts w:ascii="Consolas" w:eastAsia="DengXian" w:hAnsi="Consolas" w:cs="Consolas"/>
          <w:color w:val="1F1F1F"/>
          <w:sz w:val="16"/>
          <w:szCs w:val="16"/>
        </w:rPr>
        <w:t>。</w:t>
      </w:r>
    </w:p>
    <w:p w14:paraId="4D76E63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3. </w:t>
      </w:r>
      <w:r>
        <w:rPr>
          <w:rFonts w:ascii="Consolas" w:eastAsia="DengXian" w:hAnsi="Consolas" w:cs="Consolas"/>
          <w:color w:val="1F1F1F"/>
          <w:sz w:val="16"/>
          <w:szCs w:val="16"/>
        </w:rPr>
        <w:t>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info.description </w:t>
      </w:r>
      <w:r>
        <w:rPr>
          <w:rFonts w:ascii="Consolas" w:eastAsia="DengXian" w:hAnsi="Consolas" w:cs="Consolas"/>
          <w:color w:val="1F1F1F"/>
          <w:sz w:val="16"/>
          <w:szCs w:val="16"/>
        </w:rPr>
        <w:t>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ASSUMPTIONS </w:t>
      </w:r>
      <w:r>
        <w:rPr>
          <w:rFonts w:ascii="Consolas" w:eastAsia="DengXian" w:hAnsi="Consolas" w:cs="Consolas"/>
          <w:color w:val="1F1F1F"/>
          <w:sz w:val="16"/>
          <w:szCs w:val="16"/>
        </w:rPr>
        <w:t>末尾追加一条：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(11) </w:t>
      </w:r>
      <w:r>
        <w:rPr>
          <w:rFonts w:ascii="Consolas" w:eastAsia="DengXian" w:hAnsi="Consolas" w:cs="Consolas"/>
          <w:color w:val="1F1F1F"/>
          <w:sz w:val="16"/>
          <w:szCs w:val="16"/>
        </w:rPr>
        <w:t>本期接口不需要鉴权，各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operation </w:t>
      </w:r>
      <w:r>
        <w:rPr>
          <w:rFonts w:ascii="Consolas" w:eastAsia="DengXian" w:hAnsi="Consolas" w:cs="Consolas"/>
          <w:color w:val="1F1F1F"/>
          <w:sz w:val="16"/>
          <w:szCs w:val="16"/>
        </w:rPr>
        <w:t>均显式声明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security: []</w:t>
      </w:r>
      <w:r>
        <w:rPr>
          <w:rFonts w:ascii="Consolas" w:eastAsia="DengXian" w:hAnsi="Consolas" w:cs="Consolas"/>
          <w:color w:val="1F1F1F"/>
          <w:sz w:val="16"/>
          <w:szCs w:val="16"/>
        </w:rPr>
        <w:t>。</w:t>
      </w:r>
    </w:p>
    <w:p w14:paraId="656B3F4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&lt;/fix_instructions&gt;</w:t>
      </w:r>
    </w:p>
    <w:p w14:paraId="5E67321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37F9E8D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&lt;self_check&gt;</w:t>
      </w:r>
    </w:p>
    <w:p w14:paraId="096627F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输出前请在内部逐项确认（不要输出检查过程）：</w:t>
      </w:r>
    </w:p>
    <w:p w14:paraId="2F1820D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- </w:t>
      </w:r>
      <w:r>
        <w:rPr>
          <w:rFonts w:ascii="Consolas" w:eastAsia="DengXian" w:hAnsi="Consolas" w:cs="Consolas"/>
          <w:color w:val="1F1F1F"/>
          <w:sz w:val="16"/>
          <w:szCs w:val="16"/>
        </w:rPr>
        <w:t>顶层字段仍然只有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openapi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info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servers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tags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paths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components</w:t>
      </w:r>
    </w:p>
    <w:p w14:paraId="4BB0F0C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- </w:t>
      </w:r>
      <w:r>
        <w:rPr>
          <w:rFonts w:ascii="Consolas" w:eastAsia="DengXian" w:hAnsi="Consolas" w:cs="Consolas"/>
          <w:color w:val="1F1F1F"/>
          <w:sz w:val="16"/>
          <w:szCs w:val="16"/>
        </w:rPr>
        <w:t>所有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$ref </w:t>
      </w:r>
      <w:r>
        <w:rPr>
          <w:rFonts w:ascii="Consolas" w:eastAsia="DengXian" w:hAnsi="Consolas" w:cs="Consolas"/>
          <w:color w:val="1F1F1F"/>
          <w:sz w:val="16"/>
          <w:szCs w:val="16"/>
        </w:rPr>
        <w:t>都指向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components/schemas </w:t>
      </w:r>
      <w:r>
        <w:rPr>
          <w:rFonts w:ascii="Consolas" w:eastAsia="DengXian" w:hAnsi="Consolas" w:cs="Consolas"/>
          <w:color w:val="1F1F1F"/>
          <w:sz w:val="16"/>
          <w:szCs w:val="16"/>
        </w:rPr>
        <w:t>中已存在的组件</w:t>
      </w:r>
    </w:p>
    <w:p w14:paraId="5E13161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- </w:t>
      </w:r>
      <w:r>
        <w:rPr>
          <w:rFonts w:ascii="Consolas" w:eastAsia="DengXian" w:hAnsi="Consolas" w:cs="Consolas"/>
          <w:color w:val="1F1F1F"/>
          <w:sz w:val="16"/>
          <w:szCs w:val="16"/>
        </w:rPr>
        <w:t>任何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schema </w:t>
      </w:r>
      <w:r>
        <w:rPr>
          <w:rFonts w:ascii="Consolas" w:eastAsia="DengXian" w:hAnsi="Consolas" w:cs="Consolas"/>
          <w:color w:val="1F1F1F"/>
          <w:sz w:val="16"/>
          <w:szCs w:val="16"/>
        </w:rPr>
        <w:t>中都不再出现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multipleOf</w:t>
      </w:r>
    </w:p>
    <w:p w14:paraId="1D42F82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- 4 </w:t>
      </w:r>
      <w:r>
        <w:rPr>
          <w:rFonts w:ascii="Consolas" w:eastAsia="DengXian" w:hAnsi="Consolas" w:cs="Consolas"/>
          <w:color w:val="1F1F1F"/>
          <w:sz w:val="16"/>
          <w:szCs w:val="16"/>
        </w:rPr>
        <w:t>个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operation </w:t>
      </w:r>
      <w:r>
        <w:rPr>
          <w:rFonts w:ascii="Consolas" w:eastAsia="DengXian" w:hAnsi="Consolas" w:cs="Consolas"/>
          <w:color w:val="1F1F1F"/>
          <w:sz w:val="16"/>
          <w:szCs w:val="16"/>
        </w:rPr>
        <w:t>都包含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security: []</w:t>
      </w:r>
    </w:p>
    <w:p w14:paraId="2D369F7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&lt;/self_check&gt;</w:t>
      </w:r>
    </w:p>
    <w:p w14:paraId="238FC9D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</w:t>
      </w:r>
    </w:p>
    <w:p w14:paraId="5E3FB08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&lt;deliverable&gt;</w:t>
      </w:r>
    </w:p>
    <w:p w14:paraId="4C64CA7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仍然严格遵守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System Prompt </w:t>
      </w:r>
      <w:r>
        <w:rPr>
          <w:rFonts w:ascii="Consolas" w:eastAsia="DengXian" w:hAnsi="Consolas" w:cs="Consolas"/>
          <w:color w:val="1F1F1F"/>
          <w:sz w:val="16"/>
          <w:szCs w:val="16"/>
        </w:rPr>
        <w:t>中的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output_contract</w:t>
      </w:r>
      <w:r>
        <w:rPr>
          <w:rFonts w:ascii="Consolas" w:eastAsia="DengXian" w:hAnsi="Consolas" w:cs="Consolas"/>
          <w:color w:val="1F1F1F"/>
          <w:sz w:val="16"/>
          <w:szCs w:val="16"/>
        </w:rPr>
        <w:t>，输出修改后的完整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JSON</w:t>
      </w:r>
      <w:r>
        <w:rPr>
          <w:rFonts w:ascii="Consolas" w:eastAsia="DengXian" w:hAnsi="Consolas" w:cs="Consolas"/>
          <w:color w:val="1F1F1F"/>
          <w:sz w:val="16"/>
          <w:szCs w:val="16"/>
        </w:rPr>
        <w:t>。</w:t>
      </w:r>
    </w:p>
    <w:p w14:paraId="18F4C7CE" w14:textId="24B738AF" w:rsidR="00821829" w:rsidRPr="00F87641" w:rsidRDefault="00000000" w:rsidP="00F87641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&lt;/deliverable&gt;</w:t>
      </w:r>
    </w:p>
    <w:p w14:paraId="41467FF8" w14:textId="30F8BA18" w:rsidR="00F87641" w:rsidRDefault="00F87641">
      <w:pPr>
        <w:pStyle w:val="Heading2"/>
        <w:keepNext/>
        <w:numPr>
          <w:ilvl w:val="0"/>
          <w:numId w:val="0"/>
        </w:numPr>
        <w:spacing w:before="240" w:after="80"/>
        <w:ind w:left="720"/>
        <w:jc w:val="both"/>
        <w:rPr>
          <w:b/>
          <w:bCs/>
          <w:color w:val="auto"/>
        </w:rPr>
      </w:pPr>
      <w:r>
        <w:rPr>
          <w:b/>
          <w:bCs/>
          <w:noProof/>
          <w:color w:val="auto"/>
        </w:rPr>
        <w:lastRenderedPageBreak/>
        <w:drawing>
          <wp:inline distT="0" distB="0" distL="0" distR="0" wp14:anchorId="5107FB57" wp14:editId="1659D39A">
            <wp:extent cx="5194300" cy="7480300"/>
            <wp:effectExtent l="0" t="0" r="0" b="0"/>
            <wp:docPr id="1012765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65547" name="Picture 10127655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748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F73E" w14:textId="25D8402B" w:rsidR="00821829" w:rsidRPr="00F87641" w:rsidRDefault="00F87641">
      <w:pPr>
        <w:pStyle w:val="Heading2"/>
        <w:keepNext/>
        <w:numPr>
          <w:ilvl w:val="0"/>
          <w:numId w:val="0"/>
        </w:numPr>
        <w:spacing w:before="240" w:after="80"/>
        <w:ind w:left="720"/>
        <w:jc w:val="both"/>
        <w:rPr>
          <w:lang w:val="en-US"/>
        </w:rPr>
      </w:pPr>
      <w:r>
        <w:rPr>
          <w:b/>
          <w:bCs/>
          <w:color w:val="auto"/>
        </w:rPr>
        <w:t>5</w:t>
      </w:r>
      <w:r>
        <w:rPr>
          <w:rFonts w:hint="eastAsia"/>
          <w:b/>
          <w:bCs/>
          <w:color w:val="auto"/>
        </w:rPr>
        <w:t xml:space="preserve">. </w:t>
      </w:r>
      <w:r>
        <w:rPr>
          <w:rFonts w:hint="eastAsia"/>
          <w:b/>
          <w:bCs/>
          <w:color w:val="auto"/>
        </w:rPr>
        <w:t>第</w:t>
      </w:r>
      <w:r>
        <w:rPr>
          <w:rFonts w:hint="eastAsia"/>
          <w:b/>
          <w:bCs/>
          <w:color w:val="auto"/>
        </w:rPr>
        <w:t xml:space="preserve"> 3 </w:t>
      </w:r>
      <w:r>
        <w:rPr>
          <w:rFonts w:hint="eastAsia"/>
          <w:b/>
          <w:bCs/>
          <w:color w:val="auto"/>
        </w:rPr>
        <w:t>轮对话</w:t>
      </w:r>
    </w:p>
    <w:p w14:paraId="3D96AAFD" w14:textId="3D9E1A05" w:rsidR="00821829" w:rsidRPr="00F87641" w:rsidRDefault="00000000">
      <w:pPr>
        <w:ind w:left="720"/>
        <w:jc w:val="both"/>
        <w:rPr>
          <w:lang w:val="en-US"/>
        </w:rPr>
      </w:pPr>
      <w:r>
        <w:rPr>
          <w:rFonts w:hint="eastAsia"/>
          <w:color w:val="auto"/>
        </w:rPr>
        <w:t>把第</w:t>
      </w:r>
      <w:r>
        <w:rPr>
          <w:rFonts w:hint="eastAsia"/>
          <w:color w:val="auto"/>
        </w:rPr>
        <w:t xml:space="preserve"> 2 </w:t>
      </w:r>
      <w:r>
        <w:rPr>
          <w:rFonts w:hint="eastAsia"/>
          <w:color w:val="auto"/>
        </w:rPr>
        <w:t>轮学到的两条经验写回</w:t>
      </w:r>
      <w:r>
        <w:rPr>
          <w:rFonts w:hint="eastAsia"/>
          <w:color w:val="auto"/>
        </w:rPr>
        <w:t xml:space="preserve"> System Prompt</w:t>
      </w:r>
      <w:r>
        <w:rPr>
          <w:rFonts w:hint="eastAsia"/>
          <w:color w:val="auto"/>
        </w:rPr>
        <w:t>，在</w:t>
      </w:r>
      <w:r>
        <w:rPr>
          <w:rFonts w:hint="eastAsia"/>
          <w:color w:val="auto"/>
        </w:rPr>
        <w:t xml:space="preserve"> &lt;</w:t>
      </w:r>
      <w:proofErr w:type="spellStart"/>
      <w:r>
        <w:rPr>
          <w:rFonts w:hint="eastAsia"/>
          <w:color w:val="auto"/>
        </w:rPr>
        <w:t>design_rules</w:t>
      </w:r>
      <w:proofErr w:type="spellEnd"/>
      <w:r>
        <w:rPr>
          <w:rFonts w:hint="eastAsia"/>
          <w:color w:val="auto"/>
        </w:rPr>
        <w:t xml:space="preserve">&gt; </w:t>
      </w:r>
      <w:r>
        <w:rPr>
          <w:rFonts w:hint="eastAsia"/>
          <w:color w:val="auto"/>
        </w:rPr>
        <w:t>末尾追加以下两条，其余</w:t>
      </w:r>
      <w:r>
        <w:rPr>
          <w:rFonts w:hint="eastAsia"/>
          <w:color w:val="auto"/>
        </w:rPr>
        <w:t xml:space="preserve"> System Prompt </w:t>
      </w:r>
      <w:r>
        <w:rPr>
          <w:rFonts w:hint="eastAsia"/>
          <w:color w:val="auto"/>
        </w:rPr>
        <w:t>与</w:t>
      </w:r>
      <w:r>
        <w:rPr>
          <w:rFonts w:hint="eastAsia"/>
          <w:color w:val="auto"/>
        </w:rPr>
        <w:t xml:space="preserve"> User Prompt </w:t>
      </w:r>
      <w:r>
        <w:rPr>
          <w:rFonts w:hint="eastAsia"/>
          <w:color w:val="auto"/>
        </w:rPr>
        <w:t>完全不变，</w:t>
      </w:r>
      <w:r w:rsidRPr="00F87641">
        <w:rPr>
          <w:rFonts w:hint="eastAsia"/>
          <w:color w:val="auto"/>
        </w:rPr>
        <w:t>在一个全新的会话中</w:t>
      </w:r>
      <w:r>
        <w:rPr>
          <w:rFonts w:hint="eastAsia"/>
          <w:color w:val="auto"/>
        </w:rPr>
        <w:t>重新生成</w:t>
      </w:r>
      <w:r w:rsidR="00F87641">
        <w:rPr>
          <w:rFonts w:hint="eastAsia"/>
          <w:color w:val="auto"/>
          <w:lang w:val="en-US"/>
        </w:rPr>
        <w:t>。</w:t>
      </w:r>
    </w:p>
    <w:p w14:paraId="582A7EDB" w14:textId="77777777" w:rsidR="00821829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lastRenderedPageBreak/>
        <w:t xml:space="preserve">9. </w:t>
      </w:r>
      <w:r>
        <w:rPr>
          <w:rFonts w:ascii="Consolas" w:eastAsia="DengXian" w:hAnsi="Consolas" w:cs="Consolas"/>
          <w:color w:val="1F1F1F"/>
          <w:sz w:val="16"/>
          <w:szCs w:val="16"/>
        </w:rPr>
        <w:t>本期接口不需要鉴权：每个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operation </w:t>
      </w:r>
      <w:r>
        <w:rPr>
          <w:rFonts w:ascii="Consolas" w:eastAsia="DengXian" w:hAnsi="Consolas" w:cs="Consolas"/>
          <w:color w:val="1F1F1F"/>
          <w:sz w:val="16"/>
          <w:szCs w:val="16"/>
        </w:rPr>
        <w:t>必须显式声明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"security": </w:t>
      </w:r>
      <w:proofErr w:type="gramStart"/>
      <w:r>
        <w:rPr>
          <w:rFonts w:ascii="Consolas" w:eastAsia="DengXian" w:hAnsi="Consolas" w:cs="Consolas"/>
          <w:color w:val="1F1F1F"/>
          <w:sz w:val="16"/>
          <w:szCs w:val="16"/>
        </w:rPr>
        <w:t>[]</w:t>
      </w:r>
      <w:r>
        <w:rPr>
          <w:rFonts w:ascii="Consolas" w:eastAsia="DengXian" w:hAnsi="Consolas" w:cs="Consolas"/>
          <w:color w:val="1F1F1F"/>
          <w:sz w:val="16"/>
          <w:szCs w:val="16"/>
        </w:rPr>
        <w:t>。</w:t>
      </w:r>
      <w:proofErr w:type="gramEnd"/>
    </w:p>
    <w:p w14:paraId="121C8A65" w14:textId="2ED6C23E" w:rsidR="00F87641" w:rsidRDefault="00000000" w:rsidP="00F87641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10. </w:t>
      </w:r>
      <w:r>
        <w:rPr>
          <w:rFonts w:ascii="Consolas" w:eastAsia="DengXian" w:hAnsi="Consolas" w:cs="Consolas"/>
          <w:color w:val="1F1F1F"/>
          <w:sz w:val="16"/>
          <w:szCs w:val="16"/>
        </w:rPr>
        <w:t>金额等十进制字段（对应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Java </w:t>
      </w:r>
      <w:proofErr w:type="spellStart"/>
      <w:r>
        <w:rPr>
          <w:rFonts w:ascii="Consolas" w:eastAsia="DengXian" w:hAnsi="Consolas" w:cs="Consolas"/>
          <w:color w:val="1F1F1F"/>
          <w:sz w:val="16"/>
          <w:szCs w:val="16"/>
        </w:rPr>
        <w:t>BigDecimal</w:t>
      </w:r>
      <w:proofErr w:type="spellEnd"/>
      <w:r>
        <w:rPr>
          <w:rFonts w:ascii="Consolas" w:eastAsia="DengXian" w:hAnsi="Consolas" w:cs="Consolas"/>
          <w:color w:val="1F1F1F"/>
          <w:sz w:val="16"/>
          <w:szCs w:val="16"/>
        </w:rPr>
        <w:t>）只使用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"type": "number" </w:t>
      </w:r>
      <w:r>
        <w:rPr>
          <w:rFonts w:ascii="Consolas" w:eastAsia="DengXian" w:hAnsi="Consolas" w:cs="Consolas"/>
          <w:color w:val="1F1F1F"/>
          <w:sz w:val="16"/>
          <w:szCs w:val="16"/>
        </w:rPr>
        <w:t>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minimum/maximum </w:t>
      </w:r>
      <w:r>
        <w:rPr>
          <w:rFonts w:ascii="Consolas" w:eastAsia="DengXian" w:hAnsi="Consolas" w:cs="Consolas"/>
          <w:color w:val="1F1F1F"/>
          <w:sz w:val="16"/>
          <w:szCs w:val="16"/>
        </w:rPr>
        <w:t>约束，禁止使用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"</w:t>
      </w:r>
      <w:proofErr w:type="spellStart"/>
      <w:r>
        <w:rPr>
          <w:rFonts w:ascii="Consolas" w:eastAsia="DengXian" w:hAnsi="Consolas" w:cs="Consolas"/>
          <w:color w:val="1F1F1F"/>
          <w:sz w:val="16"/>
          <w:szCs w:val="16"/>
        </w:rPr>
        <w:t>multipleOf</w:t>
      </w:r>
      <w:proofErr w:type="spellEnd"/>
      <w:r>
        <w:rPr>
          <w:rFonts w:ascii="Consolas" w:eastAsia="DengXian" w:hAnsi="Consolas" w:cs="Consolas"/>
          <w:color w:val="1F1F1F"/>
          <w:sz w:val="16"/>
          <w:szCs w:val="16"/>
        </w:rPr>
        <w:t xml:space="preserve">" </w:t>
      </w:r>
      <w:r>
        <w:rPr>
          <w:rFonts w:ascii="Consolas" w:eastAsia="DengXian" w:hAnsi="Consolas" w:cs="Consolas"/>
          <w:color w:val="1F1F1F"/>
          <w:sz w:val="16"/>
          <w:szCs w:val="16"/>
        </w:rPr>
        <w:t>和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"format": "double"/"float"</w:t>
      </w:r>
      <w:r>
        <w:rPr>
          <w:rFonts w:ascii="Consolas" w:eastAsia="DengXian" w:hAnsi="Consolas" w:cs="Consolas"/>
          <w:color w:val="1F1F1F"/>
          <w:sz w:val="16"/>
          <w:szCs w:val="16"/>
        </w:rPr>
        <w:t>；小数位数要求写在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description </w:t>
      </w:r>
      <w:r>
        <w:rPr>
          <w:rFonts w:ascii="Consolas" w:eastAsia="DengXian" w:hAnsi="Consolas" w:cs="Consolas"/>
          <w:color w:val="1F1F1F"/>
          <w:sz w:val="16"/>
          <w:szCs w:val="16"/>
        </w:rPr>
        <w:t>中。</w:t>
      </w:r>
    </w:p>
    <w:p w14:paraId="598AD7C7" w14:textId="0069648D" w:rsidR="00F87641" w:rsidRPr="007B5FD3" w:rsidRDefault="007B5FD3" w:rsidP="007B5FD3">
      <w:pPr>
        <w:pStyle w:val="Heading2"/>
        <w:keepNext/>
        <w:numPr>
          <w:ilvl w:val="0"/>
          <w:numId w:val="0"/>
        </w:numPr>
        <w:spacing w:before="360"/>
        <w:ind w:left="720" w:hanging="360"/>
        <w:jc w:val="both"/>
        <w:rPr>
          <w:b/>
          <w:bCs/>
          <w:color w:val="auto"/>
          <w:sz w:val="26"/>
          <w:lang w:val="en-US"/>
        </w:rPr>
      </w:pPr>
      <w:r>
        <w:rPr>
          <w:rFonts w:hint="eastAsia"/>
          <w:b/>
          <w:bCs/>
          <w:noProof/>
          <w:color w:val="auto"/>
          <w:sz w:val="26"/>
          <w:lang w:val="en-US"/>
        </w:rPr>
        <w:lastRenderedPageBreak/>
        <w:drawing>
          <wp:inline distT="0" distB="0" distL="0" distR="0" wp14:anchorId="66433463" wp14:editId="45113DBF">
            <wp:extent cx="5143500" cy="7340600"/>
            <wp:effectExtent l="0" t="0" r="0" b="0"/>
            <wp:docPr id="14105689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68979" name="Picture 14105689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C1F6" w14:textId="3939DA35" w:rsidR="00821829" w:rsidRDefault="007B5FD3" w:rsidP="007B5FD3">
      <w:pPr>
        <w:pStyle w:val="Heading2"/>
        <w:keepNext/>
        <w:numPr>
          <w:ilvl w:val="0"/>
          <w:numId w:val="0"/>
        </w:numPr>
        <w:spacing w:before="360"/>
        <w:ind w:firstLine="360"/>
        <w:jc w:val="both"/>
      </w:pPr>
      <w:r>
        <w:rPr>
          <w:rFonts w:hint="eastAsia"/>
          <w:b/>
          <w:bCs/>
          <w:color w:val="auto"/>
          <w:sz w:val="26"/>
        </w:rPr>
        <w:t xml:space="preserve">6. </w:t>
      </w:r>
      <w:proofErr w:type="spellStart"/>
      <w:r>
        <w:rPr>
          <w:rFonts w:hint="eastAsia"/>
          <w:b/>
          <w:bCs/>
          <w:color w:val="auto"/>
          <w:sz w:val="26"/>
        </w:rPr>
        <w:t>OpenAPI</w:t>
      </w:r>
      <w:proofErr w:type="spellEnd"/>
      <w:r>
        <w:rPr>
          <w:rFonts w:hint="eastAsia"/>
          <w:b/>
          <w:bCs/>
          <w:color w:val="auto"/>
          <w:sz w:val="26"/>
        </w:rPr>
        <w:t xml:space="preserve"> </w:t>
      </w:r>
      <w:r>
        <w:rPr>
          <w:rFonts w:hint="eastAsia"/>
          <w:b/>
          <w:bCs/>
          <w:color w:val="auto"/>
          <w:sz w:val="26"/>
        </w:rPr>
        <w:t>规范文件</w:t>
      </w:r>
    </w:p>
    <w:p w14:paraId="0A82A71A" w14:textId="7F719C54" w:rsidR="00821829" w:rsidRDefault="00000000">
      <w:pPr>
        <w:jc w:val="both"/>
      </w:pPr>
      <w:r>
        <w:rPr>
          <w:rFonts w:hint="eastAsia"/>
          <w:color w:val="auto"/>
        </w:rPr>
        <w:t>最终提交第</w:t>
      </w:r>
      <w:r>
        <w:rPr>
          <w:rFonts w:hint="eastAsia"/>
          <w:color w:val="auto"/>
        </w:rPr>
        <w:t xml:space="preserve"> 2 </w:t>
      </w:r>
      <w:r>
        <w:rPr>
          <w:rFonts w:hint="eastAsia"/>
          <w:color w:val="auto"/>
        </w:rPr>
        <w:t>轮的输出。它与第</w:t>
      </w:r>
      <w:r>
        <w:rPr>
          <w:rFonts w:hint="eastAsia"/>
          <w:color w:val="auto"/>
        </w:rPr>
        <w:t xml:space="preserve"> 3 </w:t>
      </w:r>
      <w:r>
        <w:rPr>
          <w:rFonts w:hint="eastAsia"/>
          <w:color w:val="auto"/>
        </w:rPr>
        <w:t>轮骨架一致，且保留了完整的错误响应示例，内容更全。</w:t>
      </w:r>
    </w:p>
    <w:p w14:paraId="515154C7" w14:textId="77777777" w:rsidR="00821829" w:rsidRDefault="00000000">
      <w:pPr>
        <w:pStyle w:val="Heading2"/>
        <w:keepNext/>
        <w:numPr>
          <w:ilvl w:val="0"/>
          <w:numId w:val="0"/>
        </w:numPr>
        <w:spacing w:before="240" w:after="80"/>
        <w:ind w:left="720"/>
        <w:jc w:val="both"/>
      </w:pPr>
      <w:r>
        <w:rPr>
          <w:rFonts w:hint="eastAsia"/>
          <w:b/>
          <w:bCs/>
          <w:color w:val="auto"/>
        </w:rPr>
        <w:lastRenderedPageBreak/>
        <w:t xml:space="preserve">1. </w:t>
      </w:r>
      <w:r>
        <w:rPr>
          <w:rFonts w:hint="eastAsia"/>
          <w:b/>
          <w:bCs/>
          <w:color w:val="auto"/>
        </w:rPr>
        <w:t>接口概览</w:t>
      </w:r>
    </w:p>
    <w:tbl>
      <w:tblPr>
        <w:tblW w:w="7587" w:type="dxa"/>
        <w:tblInd w:w="7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1900"/>
        <w:gridCol w:w="1550"/>
        <w:gridCol w:w="1837"/>
        <w:gridCol w:w="1500"/>
      </w:tblGrid>
      <w:tr w:rsidR="00821829" w14:paraId="2ACB4D0C" w14:textId="77777777">
        <w:trPr>
          <w:cantSplit/>
          <w:tblHeader/>
        </w:trPr>
        <w:tc>
          <w:tcPr>
            <w:tcW w:w="800" w:type="dxa"/>
            <w:shd w:val="clear" w:color="auto" w:fill="E7E6E6"/>
          </w:tcPr>
          <w:p w14:paraId="382E494F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b/>
                <w:bCs/>
                <w:color w:val="auto"/>
                <w:sz w:val="19"/>
                <w:szCs w:val="19"/>
              </w:rPr>
              <w:t>方法</w:t>
            </w:r>
          </w:p>
        </w:tc>
        <w:tc>
          <w:tcPr>
            <w:tcW w:w="1900" w:type="dxa"/>
            <w:shd w:val="clear" w:color="auto" w:fill="E7E6E6"/>
          </w:tcPr>
          <w:p w14:paraId="62BF2E91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b/>
                <w:bCs/>
                <w:color w:val="auto"/>
                <w:sz w:val="19"/>
                <w:szCs w:val="19"/>
              </w:rPr>
              <w:t>路径</w:t>
            </w:r>
          </w:p>
        </w:tc>
        <w:tc>
          <w:tcPr>
            <w:tcW w:w="1550" w:type="dxa"/>
            <w:shd w:val="clear" w:color="auto" w:fill="E7E6E6"/>
          </w:tcPr>
          <w:p w14:paraId="5B6A6CD5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b/>
                <w:bCs/>
                <w:color w:val="auto"/>
                <w:sz w:val="19"/>
                <w:szCs w:val="19"/>
              </w:rPr>
              <w:t>operationId</w:t>
            </w:r>
          </w:p>
        </w:tc>
        <w:tc>
          <w:tcPr>
            <w:tcW w:w="1837" w:type="dxa"/>
            <w:shd w:val="clear" w:color="auto" w:fill="E7E6E6"/>
          </w:tcPr>
          <w:p w14:paraId="1CDE0065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b/>
                <w:bCs/>
                <w:color w:val="auto"/>
                <w:sz w:val="19"/>
                <w:szCs w:val="19"/>
              </w:rPr>
              <w:t>功能</w:t>
            </w:r>
          </w:p>
        </w:tc>
        <w:tc>
          <w:tcPr>
            <w:tcW w:w="1500" w:type="dxa"/>
            <w:shd w:val="clear" w:color="auto" w:fill="E7E6E6"/>
          </w:tcPr>
          <w:p w14:paraId="0BC1F471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b/>
                <w:bCs/>
                <w:color w:val="auto"/>
                <w:sz w:val="19"/>
                <w:szCs w:val="19"/>
              </w:rPr>
              <w:t>状态码</w:t>
            </w:r>
          </w:p>
        </w:tc>
      </w:tr>
      <w:tr w:rsidR="00821829" w14:paraId="0F2AE8DF" w14:textId="77777777">
        <w:trPr>
          <w:cantSplit/>
        </w:trPr>
        <w:tc>
          <w:tcPr>
            <w:tcW w:w="800" w:type="dxa"/>
          </w:tcPr>
          <w:p w14:paraId="54578F76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GET</w:t>
            </w:r>
          </w:p>
        </w:tc>
        <w:tc>
          <w:tcPr>
            <w:tcW w:w="1900" w:type="dxa"/>
          </w:tcPr>
          <w:p w14:paraId="3E27945C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/api/books</w:t>
            </w:r>
          </w:p>
        </w:tc>
        <w:tc>
          <w:tcPr>
            <w:tcW w:w="1550" w:type="dxa"/>
          </w:tcPr>
          <w:p w14:paraId="0F7355E1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listBooks</w:t>
            </w:r>
          </w:p>
        </w:tc>
        <w:tc>
          <w:tcPr>
            <w:tcW w:w="1837" w:type="dxa"/>
          </w:tcPr>
          <w:p w14:paraId="56B26504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获取书目列表，支持</w:t>
            </w:r>
            <w:r>
              <w:rPr>
                <w:rFonts w:hint="eastAsia"/>
                <w:color w:val="auto"/>
                <w:sz w:val="19"/>
                <w:szCs w:val="19"/>
              </w:rPr>
              <w:t xml:space="preserve"> page/size </w:t>
            </w:r>
            <w:r>
              <w:rPr>
                <w:rFonts w:hint="eastAsia"/>
                <w:color w:val="auto"/>
                <w:sz w:val="19"/>
                <w:szCs w:val="19"/>
              </w:rPr>
              <w:t>分页与</w:t>
            </w:r>
            <w:r>
              <w:rPr>
                <w:rFonts w:hint="eastAsia"/>
                <w:color w:val="auto"/>
                <w:sz w:val="19"/>
                <w:szCs w:val="19"/>
              </w:rPr>
              <w:t xml:space="preserve"> category </w:t>
            </w:r>
            <w:r>
              <w:rPr>
                <w:rFonts w:hint="eastAsia"/>
                <w:color w:val="auto"/>
                <w:sz w:val="19"/>
                <w:szCs w:val="19"/>
              </w:rPr>
              <w:t>过滤</w:t>
            </w:r>
          </w:p>
        </w:tc>
        <w:tc>
          <w:tcPr>
            <w:tcW w:w="1500" w:type="dxa"/>
          </w:tcPr>
          <w:p w14:paraId="14DA20D9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200, 400, 500</w:t>
            </w:r>
          </w:p>
        </w:tc>
      </w:tr>
      <w:tr w:rsidR="00821829" w14:paraId="0E71E62F" w14:textId="77777777">
        <w:trPr>
          <w:cantSplit/>
        </w:trPr>
        <w:tc>
          <w:tcPr>
            <w:tcW w:w="800" w:type="dxa"/>
          </w:tcPr>
          <w:p w14:paraId="7C3463C9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GET</w:t>
            </w:r>
          </w:p>
        </w:tc>
        <w:tc>
          <w:tcPr>
            <w:tcW w:w="1900" w:type="dxa"/>
          </w:tcPr>
          <w:p w14:paraId="00E51FBE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/api/books/{id}</w:t>
            </w:r>
          </w:p>
        </w:tc>
        <w:tc>
          <w:tcPr>
            <w:tcW w:w="1550" w:type="dxa"/>
          </w:tcPr>
          <w:p w14:paraId="70FF69F4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getBookById</w:t>
            </w:r>
          </w:p>
        </w:tc>
        <w:tc>
          <w:tcPr>
            <w:tcW w:w="1837" w:type="dxa"/>
          </w:tcPr>
          <w:p w14:paraId="11909CBF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查看单本书详情</w:t>
            </w:r>
          </w:p>
        </w:tc>
        <w:tc>
          <w:tcPr>
            <w:tcW w:w="1500" w:type="dxa"/>
          </w:tcPr>
          <w:p w14:paraId="73DA0800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200, 400, 404, 500</w:t>
            </w:r>
          </w:p>
        </w:tc>
      </w:tr>
      <w:tr w:rsidR="00821829" w14:paraId="3970B127" w14:textId="77777777">
        <w:trPr>
          <w:cantSplit/>
        </w:trPr>
        <w:tc>
          <w:tcPr>
            <w:tcW w:w="800" w:type="dxa"/>
          </w:tcPr>
          <w:p w14:paraId="4298480E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POST</w:t>
            </w:r>
          </w:p>
        </w:tc>
        <w:tc>
          <w:tcPr>
            <w:tcW w:w="1900" w:type="dxa"/>
          </w:tcPr>
          <w:p w14:paraId="671116A7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/api/books</w:t>
            </w:r>
          </w:p>
        </w:tc>
        <w:tc>
          <w:tcPr>
            <w:tcW w:w="1550" w:type="dxa"/>
          </w:tcPr>
          <w:p w14:paraId="159EEF25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createBook</w:t>
            </w:r>
          </w:p>
        </w:tc>
        <w:tc>
          <w:tcPr>
            <w:tcW w:w="1837" w:type="dxa"/>
          </w:tcPr>
          <w:p w14:paraId="0D491631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添加新书，</w:t>
            </w:r>
            <w:r>
              <w:rPr>
                <w:rFonts w:hint="eastAsia"/>
                <w:color w:val="auto"/>
                <w:sz w:val="19"/>
                <w:szCs w:val="19"/>
              </w:rPr>
              <w:t xml:space="preserve">201 </w:t>
            </w:r>
            <w:r>
              <w:rPr>
                <w:rFonts w:hint="eastAsia"/>
                <w:color w:val="auto"/>
                <w:sz w:val="19"/>
                <w:szCs w:val="19"/>
              </w:rPr>
              <w:t>响应头返回</w:t>
            </w:r>
            <w:r>
              <w:rPr>
                <w:rFonts w:hint="eastAsia"/>
                <w:color w:val="auto"/>
                <w:sz w:val="19"/>
                <w:szCs w:val="19"/>
              </w:rPr>
              <w:t xml:space="preserve"> Location</w:t>
            </w:r>
          </w:p>
        </w:tc>
        <w:tc>
          <w:tcPr>
            <w:tcW w:w="1500" w:type="dxa"/>
          </w:tcPr>
          <w:p w14:paraId="47E50EAC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201, 400, 409, 500</w:t>
            </w:r>
          </w:p>
        </w:tc>
      </w:tr>
      <w:tr w:rsidR="00821829" w14:paraId="0C7F7BB2" w14:textId="77777777">
        <w:trPr>
          <w:cantSplit/>
        </w:trPr>
        <w:tc>
          <w:tcPr>
            <w:tcW w:w="800" w:type="dxa"/>
          </w:tcPr>
          <w:p w14:paraId="334908C0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PATCH</w:t>
            </w:r>
          </w:p>
        </w:tc>
        <w:tc>
          <w:tcPr>
            <w:tcW w:w="1900" w:type="dxa"/>
          </w:tcPr>
          <w:p w14:paraId="13E17097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/api/books/{id}/stock</w:t>
            </w:r>
          </w:p>
        </w:tc>
        <w:tc>
          <w:tcPr>
            <w:tcW w:w="1550" w:type="dxa"/>
          </w:tcPr>
          <w:p w14:paraId="4AA9053B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updateBookStock</w:t>
            </w:r>
          </w:p>
        </w:tc>
        <w:tc>
          <w:tcPr>
            <w:tcW w:w="1837" w:type="dxa"/>
          </w:tcPr>
          <w:p w14:paraId="513A8100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按增量</w:t>
            </w:r>
            <w:r>
              <w:rPr>
                <w:rFonts w:hint="eastAsia"/>
                <w:color w:val="auto"/>
                <w:sz w:val="19"/>
                <w:szCs w:val="19"/>
              </w:rPr>
              <w:t xml:space="preserve"> delta </w:t>
            </w:r>
            <w:r>
              <w:rPr>
                <w:rFonts w:hint="eastAsia"/>
                <w:color w:val="auto"/>
                <w:sz w:val="19"/>
                <w:szCs w:val="19"/>
              </w:rPr>
              <w:t>更新库存</w:t>
            </w:r>
          </w:p>
        </w:tc>
        <w:tc>
          <w:tcPr>
            <w:tcW w:w="1500" w:type="dxa"/>
          </w:tcPr>
          <w:p w14:paraId="4C73AB4D" w14:textId="77777777" w:rsidR="00821829" w:rsidRDefault="00000000">
            <w:pPr>
              <w:spacing w:before="40" w:after="40" w:line="260" w:lineRule="auto"/>
              <w:ind w:left="0"/>
            </w:pPr>
            <w:r>
              <w:rPr>
                <w:rFonts w:hint="eastAsia"/>
                <w:color w:val="auto"/>
                <w:sz w:val="19"/>
                <w:szCs w:val="19"/>
              </w:rPr>
              <w:t>200, 400, 404, 409, 500</w:t>
            </w:r>
          </w:p>
        </w:tc>
      </w:tr>
    </w:tbl>
    <w:p w14:paraId="11B92386" w14:textId="77777777" w:rsidR="00821829" w:rsidRDefault="00821829">
      <w:pPr>
        <w:spacing w:after="60"/>
        <w:jc w:val="both"/>
      </w:pPr>
    </w:p>
    <w:p w14:paraId="06948694" w14:textId="77777777" w:rsidR="00821829" w:rsidRDefault="00000000">
      <w:pPr>
        <w:pStyle w:val="Heading2"/>
        <w:keepNext/>
        <w:numPr>
          <w:ilvl w:val="0"/>
          <w:numId w:val="0"/>
        </w:numPr>
        <w:spacing w:before="240" w:after="80"/>
        <w:ind w:left="720"/>
        <w:jc w:val="both"/>
      </w:pPr>
      <w:r>
        <w:rPr>
          <w:rFonts w:hint="eastAsia"/>
          <w:b/>
          <w:bCs/>
          <w:color w:val="auto"/>
        </w:rPr>
        <w:t xml:space="preserve">2. </w:t>
      </w:r>
      <w:r>
        <w:rPr>
          <w:rFonts w:hint="eastAsia"/>
          <w:b/>
          <w:bCs/>
          <w:color w:val="auto"/>
        </w:rPr>
        <w:t>设计说明</w:t>
      </w:r>
    </w:p>
    <w:p w14:paraId="0AFB8667" w14:textId="77777777" w:rsidR="00821829" w:rsidRDefault="00000000">
      <w:pPr>
        <w:spacing w:after="60"/>
        <w:ind w:left="1080" w:hanging="240"/>
        <w:jc w:val="both"/>
      </w:pPr>
      <w:r>
        <w:rPr>
          <w:rFonts w:hint="eastAsia"/>
          <w:color w:val="auto"/>
        </w:rPr>
        <w:t>•</w:t>
      </w:r>
      <w:r>
        <w:rPr>
          <w:rFonts w:hint="eastAsia"/>
          <w:color w:val="auto"/>
        </w:rPr>
        <w:t xml:space="preserve"> </w:t>
      </w:r>
      <w:r>
        <w:rPr>
          <w:rFonts w:hint="eastAsia"/>
          <w:b/>
          <w:bCs/>
          <w:color w:val="auto"/>
        </w:rPr>
        <w:t xml:space="preserve">RESTful </w:t>
      </w:r>
      <w:r>
        <w:rPr>
          <w:rFonts w:hint="eastAsia"/>
          <w:b/>
          <w:bCs/>
          <w:color w:val="auto"/>
        </w:rPr>
        <w:t>路径</w:t>
      </w:r>
      <w:r>
        <w:rPr>
          <w:rFonts w:hint="eastAsia"/>
          <w:color w:val="auto"/>
        </w:rPr>
        <w:t>：资源用复数名词</w:t>
      </w:r>
      <w:r>
        <w:rPr>
          <w:rFonts w:hint="eastAsia"/>
          <w:color w:val="auto"/>
        </w:rPr>
        <w:t xml:space="preserve"> /api/books</w:t>
      </w:r>
      <w:r>
        <w:rPr>
          <w:rFonts w:hint="eastAsia"/>
          <w:color w:val="auto"/>
        </w:rPr>
        <w:t>，路径中不含动词；查询用</w:t>
      </w:r>
      <w:r>
        <w:rPr>
          <w:rFonts w:hint="eastAsia"/>
          <w:color w:val="auto"/>
        </w:rPr>
        <w:t xml:space="preserve"> GET</w:t>
      </w:r>
      <w:r>
        <w:rPr>
          <w:rFonts w:hint="eastAsia"/>
          <w:color w:val="auto"/>
        </w:rPr>
        <w:t>，创建用</w:t>
      </w:r>
      <w:r>
        <w:rPr>
          <w:rFonts w:hint="eastAsia"/>
          <w:color w:val="auto"/>
        </w:rPr>
        <w:t xml:space="preserve"> POST</w:t>
      </w:r>
      <w:r>
        <w:rPr>
          <w:rFonts w:hint="eastAsia"/>
          <w:color w:val="auto"/>
        </w:rPr>
        <w:t>，局部更新库存用</w:t>
      </w:r>
      <w:r>
        <w:rPr>
          <w:rFonts w:hint="eastAsia"/>
          <w:color w:val="auto"/>
        </w:rPr>
        <w:t xml:space="preserve"> PATCH </w:t>
      </w:r>
      <w:r>
        <w:rPr>
          <w:rFonts w:hint="eastAsia"/>
          <w:color w:val="auto"/>
        </w:rPr>
        <w:t>作用于子资源</w:t>
      </w:r>
      <w:r>
        <w:rPr>
          <w:rFonts w:hint="eastAsia"/>
          <w:color w:val="auto"/>
        </w:rPr>
        <w:t xml:space="preserve"> /stock</w:t>
      </w:r>
      <w:r>
        <w:rPr>
          <w:rFonts w:hint="eastAsia"/>
          <w:color w:val="auto"/>
        </w:rPr>
        <w:t>。</w:t>
      </w:r>
    </w:p>
    <w:p w14:paraId="6E5FDE74" w14:textId="77777777" w:rsidR="00821829" w:rsidRDefault="00000000">
      <w:pPr>
        <w:spacing w:after="60"/>
        <w:ind w:left="1080" w:hanging="240"/>
        <w:jc w:val="both"/>
      </w:pPr>
      <w:r>
        <w:rPr>
          <w:rFonts w:hint="eastAsia"/>
          <w:color w:val="auto"/>
        </w:rPr>
        <w:t>•</w:t>
      </w:r>
      <w:r>
        <w:rPr>
          <w:rFonts w:hint="eastAsia"/>
          <w:color w:val="auto"/>
        </w:rPr>
        <w:t xml:space="preserve"> </w:t>
      </w:r>
      <w:r>
        <w:rPr>
          <w:rFonts w:hint="eastAsia"/>
          <w:b/>
          <w:bCs/>
          <w:color w:val="auto"/>
        </w:rPr>
        <w:t>分页与过滤</w:t>
      </w:r>
      <w:r>
        <w:rPr>
          <w:rFonts w:hint="eastAsia"/>
          <w:color w:val="auto"/>
        </w:rPr>
        <w:t>：</w:t>
      </w:r>
      <w:r>
        <w:rPr>
          <w:rFonts w:hint="eastAsia"/>
          <w:color w:val="auto"/>
        </w:rPr>
        <w:t xml:space="preserve">page </w:t>
      </w:r>
      <w:r>
        <w:rPr>
          <w:rFonts w:hint="eastAsia"/>
          <w:color w:val="auto"/>
        </w:rPr>
        <w:t>从</w:t>
      </w:r>
      <w:r>
        <w:rPr>
          <w:rFonts w:hint="eastAsia"/>
          <w:color w:val="auto"/>
        </w:rPr>
        <w:t xml:space="preserve"> 0 </w:t>
      </w:r>
      <w:r>
        <w:rPr>
          <w:rFonts w:hint="eastAsia"/>
          <w:color w:val="auto"/>
        </w:rPr>
        <w:t>开始（默认</w:t>
      </w:r>
      <w:r>
        <w:rPr>
          <w:rFonts w:hint="eastAsia"/>
          <w:color w:val="auto"/>
        </w:rPr>
        <w:t xml:space="preserve"> 0</w:t>
      </w:r>
      <w:r>
        <w:rPr>
          <w:rFonts w:hint="eastAsia"/>
          <w:color w:val="auto"/>
        </w:rPr>
        <w:t>），</w:t>
      </w:r>
      <w:r>
        <w:rPr>
          <w:rFonts w:hint="eastAsia"/>
          <w:color w:val="auto"/>
        </w:rPr>
        <w:t xml:space="preserve">size </w:t>
      </w:r>
      <w:r>
        <w:rPr>
          <w:rFonts w:hint="eastAsia"/>
          <w:color w:val="auto"/>
        </w:rPr>
        <w:t>默认</w:t>
      </w:r>
      <w:r>
        <w:rPr>
          <w:rFonts w:hint="eastAsia"/>
          <w:color w:val="auto"/>
        </w:rPr>
        <w:t xml:space="preserve"> 10</w:t>
      </w:r>
      <w:r>
        <w:rPr>
          <w:rFonts w:hint="eastAsia"/>
          <w:color w:val="auto"/>
        </w:rPr>
        <w:t>、范围</w:t>
      </w:r>
      <w:r>
        <w:rPr>
          <w:rFonts w:hint="eastAsia"/>
          <w:color w:val="auto"/>
        </w:rPr>
        <w:t xml:space="preserve"> 1</w:t>
      </w:r>
      <w:r>
        <w:rPr>
          <w:rFonts w:hint="eastAsia"/>
          <w:color w:val="auto"/>
        </w:rPr>
        <w:t>–</w:t>
      </w:r>
      <w:r>
        <w:rPr>
          <w:rFonts w:hint="eastAsia"/>
          <w:color w:val="auto"/>
        </w:rPr>
        <w:t>100</w:t>
      </w:r>
      <w:r>
        <w:rPr>
          <w:rFonts w:hint="eastAsia"/>
          <w:color w:val="auto"/>
        </w:rPr>
        <w:t>，</w:t>
      </w:r>
      <w:r>
        <w:rPr>
          <w:rFonts w:hint="eastAsia"/>
          <w:color w:val="auto"/>
        </w:rPr>
        <w:t xml:space="preserve">category </w:t>
      </w:r>
      <w:r>
        <w:rPr>
          <w:rFonts w:hint="eastAsia"/>
          <w:color w:val="auto"/>
        </w:rPr>
        <w:t>为</w:t>
      </w:r>
      <w:r>
        <w:rPr>
          <w:rFonts w:hint="eastAsia"/>
          <w:color w:val="auto"/>
        </w:rPr>
        <w:t xml:space="preserve"> 7 </w:t>
      </w:r>
      <w:r>
        <w:rPr>
          <w:rFonts w:hint="eastAsia"/>
          <w:color w:val="auto"/>
        </w:rPr>
        <w:t>个取值的枚举；响应为</w:t>
      </w:r>
      <w:r>
        <w:rPr>
          <w:rFonts w:hint="eastAsia"/>
          <w:color w:val="auto"/>
        </w:rPr>
        <w:t xml:space="preserve"> PageBookResponse {content, page, size, totalElements, totalPages}</w:t>
      </w:r>
      <w:r>
        <w:rPr>
          <w:rFonts w:hint="eastAsia"/>
          <w:color w:val="auto"/>
        </w:rPr>
        <w:t>。</w:t>
      </w:r>
    </w:p>
    <w:p w14:paraId="6EE5FB74" w14:textId="77777777" w:rsidR="00821829" w:rsidRDefault="00000000">
      <w:pPr>
        <w:spacing w:after="60"/>
        <w:ind w:left="1080" w:hanging="240"/>
        <w:jc w:val="both"/>
      </w:pPr>
      <w:r>
        <w:rPr>
          <w:rFonts w:hint="eastAsia"/>
          <w:color w:val="auto"/>
        </w:rPr>
        <w:t>•</w:t>
      </w:r>
      <w:r>
        <w:rPr>
          <w:rFonts w:hint="eastAsia"/>
          <w:color w:val="auto"/>
        </w:rPr>
        <w:t xml:space="preserve"> </w:t>
      </w:r>
      <w:r>
        <w:rPr>
          <w:rFonts w:hint="eastAsia"/>
          <w:b/>
          <w:bCs/>
          <w:color w:val="auto"/>
        </w:rPr>
        <w:t>统一错误结构</w:t>
      </w:r>
      <w:r>
        <w:rPr>
          <w:rFonts w:hint="eastAsia"/>
          <w:color w:val="auto"/>
        </w:rPr>
        <w:t>：所有</w:t>
      </w:r>
      <w:r>
        <w:rPr>
          <w:rFonts w:hint="eastAsia"/>
          <w:color w:val="auto"/>
        </w:rPr>
        <w:t xml:space="preserve"> 4xx/5xx </w:t>
      </w:r>
      <w:r>
        <w:rPr>
          <w:rFonts w:hint="eastAsia"/>
          <w:color w:val="auto"/>
        </w:rPr>
        <w:t>响应引用</w:t>
      </w:r>
      <w:r>
        <w:rPr>
          <w:rFonts w:hint="eastAsia"/>
          <w:color w:val="auto"/>
        </w:rPr>
        <w:t xml:space="preserve"> ErrorResponse {code, message, status, path, timestamp}</w:t>
      </w:r>
      <w:r>
        <w:rPr>
          <w:rFonts w:hint="eastAsia"/>
          <w:color w:val="auto"/>
        </w:rPr>
        <w:t>，</w:t>
      </w:r>
      <w:r>
        <w:rPr>
          <w:rFonts w:hint="eastAsia"/>
          <w:color w:val="auto"/>
        </w:rPr>
        <w:t xml:space="preserve">400 </w:t>
      </w:r>
      <w:r>
        <w:rPr>
          <w:rFonts w:hint="eastAsia"/>
          <w:color w:val="auto"/>
        </w:rPr>
        <w:t>校验失败时附带</w:t>
      </w:r>
      <w:r>
        <w:rPr>
          <w:rFonts w:hint="eastAsia"/>
          <w:color w:val="auto"/>
        </w:rPr>
        <w:t xml:space="preserve"> errors </w:t>
      </w:r>
      <w:r>
        <w:rPr>
          <w:rFonts w:hint="eastAsia"/>
          <w:color w:val="auto"/>
        </w:rPr>
        <w:t>字段明细；错误码包括</w:t>
      </w:r>
      <w:r>
        <w:rPr>
          <w:rFonts w:hint="eastAsia"/>
          <w:color w:val="auto"/>
        </w:rPr>
        <w:t xml:space="preserve"> VALIDATION_FAILED</w:t>
      </w:r>
      <w:r>
        <w:rPr>
          <w:rFonts w:hint="eastAsia"/>
          <w:color w:val="auto"/>
        </w:rPr>
        <w:t>、</w:t>
      </w:r>
      <w:r>
        <w:rPr>
          <w:rFonts w:hint="eastAsia"/>
          <w:color w:val="auto"/>
        </w:rPr>
        <w:t>BOOK_NOT_FOUND</w:t>
      </w:r>
      <w:r>
        <w:rPr>
          <w:rFonts w:hint="eastAsia"/>
          <w:color w:val="auto"/>
        </w:rPr>
        <w:t>、</w:t>
      </w:r>
      <w:r>
        <w:rPr>
          <w:rFonts w:hint="eastAsia"/>
          <w:color w:val="auto"/>
        </w:rPr>
        <w:t>ISBN_ALREADY_EXISTS</w:t>
      </w:r>
      <w:r>
        <w:rPr>
          <w:rFonts w:hint="eastAsia"/>
          <w:color w:val="auto"/>
        </w:rPr>
        <w:t>、</w:t>
      </w:r>
      <w:r>
        <w:rPr>
          <w:rFonts w:hint="eastAsia"/>
          <w:color w:val="auto"/>
        </w:rPr>
        <w:t>INSUFFICIENT_STOCK</w:t>
      </w:r>
      <w:r>
        <w:rPr>
          <w:rFonts w:hint="eastAsia"/>
          <w:color w:val="auto"/>
        </w:rPr>
        <w:t>。</w:t>
      </w:r>
    </w:p>
    <w:p w14:paraId="07EC7FF7" w14:textId="77777777" w:rsidR="00821829" w:rsidRDefault="00000000">
      <w:pPr>
        <w:spacing w:after="60"/>
        <w:ind w:left="1080" w:hanging="240"/>
        <w:jc w:val="both"/>
      </w:pPr>
      <w:r>
        <w:rPr>
          <w:rFonts w:hint="eastAsia"/>
          <w:color w:val="auto"/>
        </w:rPr>
        <w:t>•</w:t>
      </w:r>
      <w:r>
        <w:rPr>
          <w:rFonts w:hint="eastAsia"/>
          <w:color w:val="auto"/>
        </w:rPr>
        <w:t xml:space="preserve"> </w:t>
      </w:r>
      <w:r>
        <w:rPr>
          <w:rFonts w:hint="eastAsia"/>
          <w:b/>
          <w:bCs/>
          <w:color w:val="auto"/>
        </w:rPr>
        <w:t>状态码语义</w:t>
      </w:r>
      <w:r>
        <w:rPr>
          <w:rFonts w:hint="eastAsia"/>
          <w:color w:val="auto"/>
        </w:rPr>
        <w:t>：</w:t>
      </w:r>
      <w:r>
        <w:rPr>
          <w:rFonts w:hint="eastAsia"/>
          <w:color w:val="auto"/>
        </w:rPr>
        <w:t xml:space="preserve">ISBN </w:t>
      </w:r>
      <w:r>
        <w:rPr>
          <w:rFonts w:hint="eastAsia"/>
          <w:color w:val="auto"/>
        </w:rPr>
        <w:t>重复、库存不足都使用</w:t>
      </w:r>
      <w:r>
        <w:rPr>
          <w:rFonts w:hint="eastAsia"/>
          <w:color w:val="auto"/>
        </w:rPr>
        <w:t xml:space="preserve"> 409 Conflict</w:t>
      </w:r>
      <w:r>
        <w:rPr>
          <w:rFonts w:hint="eastAsia"/>
          <w:color w:val="auto"/>
        </w:rPr>
        <w:t>，因为请求格式本身合法，冲突的是当前数据状态；格式或取值非法才使用</w:t>
      </w:r>
      <w:r>
        <w:rPr>
          <w:rFonts w:hint="eastAsia"/>
          <w:color w:val="auto"/>
        </w:rPr>
        <w:t xml:space="preserve"> 400</w:t>
      </w:r>
      <w:r>
        <w:rPr>
          <w:rFonts w:hint="eastAsia"/>
          <w:color w:val="auto"/>
        </w:rPr>
        <w:t>。</w:t>
      </w:r>
    </w:p>
    <w:p w14:paraId="16F5CCB9" w14:textId="77777777" w:rsidR="00821829" w:rsidRDefault="00000000">
      <w:pPr>
        <w:spacing w:after="60"/>
        <w:ind w:left="1080" w:hanging="240"/>
        <w:jc w:val="both"/>
      </w:pPr>
      <w:r>
        <w:rPr>
          <w:rFonts w:hint="eastAsia"/>
          <w:color w:val="auto"/>
        </w:rPr>
        <w:t>•</w:t>
      </w:r>
      <w:r>
        <w:rPr>
          <w:rFonts w:hint="eastAsia"/>
          <w:color w:val="auto"/>
        </w:rPr>
        <w:t xml:space="preserve"> </w:t>
      </w:r>
      <w:r>
        <w:rPr>
          <w:rFonts w:hint="eastAsia"/>
          <w:b/>
          <w:bCs/>
          <w:color w:val="auto"/>
        </w:rPr>
        <w:t>库存用增量更新</w:t>
      </w:r>
      <w:r>
        <w:rPr>
          <w:rFonts w:hint="eastAsia"/>
          <w:color w:val="auto"/>
        </w:rPr>
        <w:t>：</w:t>
      </w:r>
      <w:r>
        <w:rPr>
          <w:rFonts w:hint="eastAsia"/>
          <w:color w:val="auto"/>
        </w:rPr>
        <w:t xml:space="preserve">StockUpdateRequest </w:t>
      </w:r>
      <w:r>
        <w:rPr>
          <w:rFonts w:hint="eastAsia"/>
          <w:color w:val="auto"/>
        </w:rPr>
        <w:t>使用</w:t>
      </w:r>
      <w:r>
        <w:rPr>
          <w:rFonts w:hint="eastAsia"/>
          <w:color w:val="auto"/>
        </w:rPr>
        <w:t xml:space="preserve"> delta</w:t>
      </w:r>
      <w:r>
        <w:rPr>
          <w:rFonts w:hint="eastAsia"/>
          <w:color w:val="auto"/>
        </w:rPr>
        <w:t>（正数入库、负数出库、不能为</w:t>
      </w:r>
      <w:r>
        <w:rPr>
          <w:rFonts w:hint="eastAsia"/>
          <w:color w:val="auto"/>
        </w:rPr>
        <w:t xml:space="preserve"> 0</w:t>
      </w:r>
      <w:r>
        <w:rPr>
          <w:rFonts w:hint="eastAsia"/>
          <w:color w:val="auto"/>
        </w:rPr>
        <w:t>），而不是直接覆盖库存值，避免并发请求互相覆盖。</w:t>
      </w:r>
    </w:p>
    <w:p w14:paraId="6EBB8C34" w14:textId="4173B178" w:rsidR="00821829" w:rsidRDefault="00000000">
      <w:pPr>
        <w:pStyle w:val="Heading2"/>
        <w:keepNext/>
        <w:numPr>
          <w:ilvl w:val="0"/>
          <w:numId w:val="0"/>
        </w:numPr>
        <w:spacing w:before="240" w:after="80"/>
        <w:ind w:left="720"/>
        <w:jc w:val="both"/>
      </w:pPr>
      <w:r>
        <w:rPr>
          <w:rFonts w:hint="eastAsia"/>
          <w:b/>
          <w:bCs/>
          <w:color w:val="auto"/>
        </w:rPr>
        <w:t>3. OpenAPI 3.0.3 JSON</w:t>
      </w:r>
      <w:r>
        <w:rPr>
          <w:rFonts w:hint="eastAsia"/>
          <w:b/>
          <w:bCs/>
          <w:color w:val="auto"/>
        </w:rPr>
        <w:t>（</w:t>
      </w:r>
      <w:r>
        <w:rPr>
          <w:rFonts w:hint="eastAsia"/>
          <w:b/>
          <w:bCs/>
          <w:color w:val="auto"/>
        </w:rPr>
        <w:t>openapi.json</w:t>
      </w:r>
      <w:r>
        <w:rPr>
          <w:rFonts w:hint="eastAsia"/>
          <w:b/>
          <w:bCs/>
          <w:color w:val="auto"/>
        </w:rPr>
        <w:t>）</w:t>
      </w:r>
    </w:p>
    <w:p w14:paraId="2BFE8D2B" w14:textId="77777777" w:rsidR="00821829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{</w:t>
      </w:r>
    </w:p>
    <w:p w14:paraId="5F7A823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"openapi": "3.0.3",</w:t>
      </w:r>
    </w:p>
    <w:p w14:paraId="79E2386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"info": {</w:t>
      </w:r>
    </w:p>
    <w:p w14:paraId="769B42C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"title": "E-BookStore </w:t>
      </w:r>
      <w:r>
        <w:rPr>
          <w:rFonts w:ascii="Consolas" w:eastAsia="DengXian" w:hAnsi="Consolas" w:cs="Consolas"/>
          <w:color w:val="1F1F1F"/>
          <w:sz w:val="16"/>
          <w:szCs w:val="16"/>
        </w:rPr>
        <w:t>图书管理后台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API",</w:t>
      </w:r>
    </w:p>
    <w:p w14:paraId="3D5E9BE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"version": "1.0.0",</w:t>
      </w:r>
    </w:p>
    <w:p w14:paraId="718F8FE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"description": "E-BookStore </w:t>
      </w:r>
      <w:r>
        <w:rPr>
          <w:rFonts w:ascii="Consolas" w:eastAsia="DengXian" w:hAnsi="Consolas" w:cs="Consolas"/>
          <w:color w:val="1F1F1F"/>
          <w:sz w:val="16"/>
          <w:szCs w:val="16"/>
        </w:rPr>
        <w:t>图书管理后台接口契约（</w:t>
      </w:r>
      <w:r>
        <w:rPr>
          <w:rFonts w:ascii="Consolas" w:eastAsia="DengXian" w:hAnsi="Consolas" w:cs="Consolas"/>
          <w:color w:val="1F1F1F"/>
          <w:sz w:val="16"/>
          <w:szCs w:val="16"/>
        </w:rPr>
        <w:t>Spring Boot 3 + JPA</w:t>
      </w:r>
      <w:r>
        <w:rPr>
          <w:rFonts w:ascii="Consolas" w:eastAsia="DengXian" w:hAnsi="Consolas" w:cs="Consolas"/>
          <w:color w:val="1F1F1F"/>
          <w:sz w:val="16"/>
          <w:szCs w:val="16"/>
        </w:rPr>
        <w:t>，统一前缀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/api</w:t>
      </w:r>
      <w:r>
        <w:rPr>
          <w:rFonts w:ascii="Consolas" w:eastAsia="DengXian" w:hAnsi="Consolas" w:cs="Consolas"/>
          <w:color w:val="1F1F1F"/>
          <w:sz w:val="16"/>
          <w:szCs w:val="16"/>
        </w:rPr>
        <w:t>）。覆盖图书列表分页查询、图书详情查询、新增图书、库存增减四个接口。本次不涉及鉴权。所有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4xx/5xx </w:t>
      </w:r>
      <w:r>
        <w:rPr>
          <w:rFonts w:ascii="Consolas" w:eastAsia="DengXian" w:hAnsi="Consolas" w:cs="Consolas"/>
          <w:color w:val="1F1F1F"/>
          <w:sz w:val="16"/>
          <w:szCs w:val="16"/>
        </w:rPr>
        <w:t>错误响应统一使用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ErrorResponse </w:t>
      </w:r>
      <w:r>
        <w:rPr>
          <w:rFonts w:ascii="Consolas" w:eastAsia="DengXian" w:hAnsi="Consolas" w:cs="Consolas"/>
          <w:color w:val="1F1F1F"/>
          <w:sz w:val="16"/>
          <w:szCs w:val="16"/>
        </w:rPr>
        <w:t>结构。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\nASSUMPTIONS: (1) isbn </w:t>
      </w:r>
      <w:r>
        <w:rPr>
          <w:rFonts w:ascii="Consolas" w:eastAsia="DengXian" w:hAnsi="Consolas" w:cs="Consolas"/>
          <w:color w:val="1F1F1F"/>
          <w:sz w:val="16"/>
          <w:szCs w:val="16"/>
        </w:rPr>
        <w:t>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13 </w:t>
      </w:r>
      <w:r>
        <w:rPr>
          <w:rFonts w:ascii="Consolas" w:eastAsia="DengXian" w:hAnsi="Consolas" w:cs="Consolas"/>
          <w:color w:val="1F1F1F"/>
          <w:sz w:val="16"/>
          <w:szCs w:val="16"/>
        </w:rPr>
        <w:t>位纯数字、不含连字符，且以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978 </w:t>
      </w:r>
      <w:r>
        <w:rPr>
          <w:rFonts w:ascii="Consolas" w:eastAsia="DengXian" w:hAnsi="Consolas" w:cs="Consolas"/>
          <w:color w:val="1F1F1F"/>
          <w:sz w:val="16"/>
          <w:szCs w:val="16"/>
        </w:rPr>
        <w:t>或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979 </w:t>
      </w:r>
      <w:r>
        <w:rPr>
          <w:rFonts w:ascii="Consolas" w:eastAsia="DengXian" w:hAnsi="Consolas" w:cs="Consolas"/>
          <w:color w:val="1F1F1F"/>
          <w:sz w:val="16"/>
          <w:szCs w:val="16"/>
        </w:rPr>
        <w:t>开头；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(2) price </w:t>
      </w:r>
      <w:r>
        <w:rPr>
          <w:rFonts w:ascii="Consolas" w:eastAsia="DengXian" w:hAnsi="Consolas" w:cs="Consolas"/>
          <w:color w:val="1F1F1F"/>
          <w:sz w:val="16"/>
          <w:szCs w:val="16"/>
        </w:rPr>
        <w:t>映射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BigDecimal</w:t>
      </w:r>
      <w:r>
        <w:rPr>
          <w:rFonts w:ascii="Consolas" w:eastAsia="DengXian" w:hAnsi="Consolas" w:cs="Consolas"/>
          <w:color w:val="1F1F1F"/>
          <w:sz w:val="16"/>
          <w:szCs w:val="16"/>
        </w:rPr>
        <w:t>，以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JSON number </w:t>
      </w:r>
      <w:r>
        <w:rPr>
          <w:rFonts w:ascii="Consolas" w:eastAsia="DengXian" w:hAnsi="Consolas" w:cs="Consolas"/>
          <w:color w:val="1F1F1F"/>
          <w:sz w:val="16"/>
          <w:szCs w:val="16"/>
        </w:rPr>
        <w:t>传输，最多两位</w:t>
      </w:r>
      <w:r>
        <w:rPr>
          <w:rFonts w:ascii="Consolas" w:eastAsia="DengXian" w:hAnsi="Consolas" w:cs="Consolas"/>
          <w:color w:val="1F1F1F"/>
          <w:sz w:val="16"/>
          <w:szCs w:val="16"/>
        </w:rPr>
        <w:lastRenderedPageBreak/>
        <w:t>小数；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(3) createdAt/updatedAt </w:t>
      </w:r>
      <w:r>
        <w:rPr>
          <w:rFonts w:ascii="Consolas" w:eastAsia="DengXian" w:hAnsi="Consolas" w:cs="Consolas"/>
          <w:color w:val="1F1F1F"/>
          <w:sz w:val="16"/>
          <w:szCs w:val="16"/>
        </w:rPr>
        <w:t>由服务端按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ISO-8601 </w:t>
      </w:r>
      <w:r>
        <w:rPr>
          <w:rFonts w:ascii="Consolas" w:eastAsia="DengXian" w:hAnsi="Consolas" w:cs="Consolas"/>
          <w:color w:val="1F1F1F"/>
          <w:sz w:val="16"/>
          <w:szCs w:val="16"/>
        </w:rPr>
        <w:t>输出，并带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UTC </w:t>
      </w:r>
      <w:r>
        <w:rPr>
          <w:rFonts w:ascii="Consolas" w:eastAsia="DengXian" w:hAnsi="Consolas" w:cs="Consolas"/>
          <w:color w:val="1F1F1F"/>
          <w:sz w:val="16"/>
          <w:szCs w:val="16"/>
        </w:rPr>
        <w:t>时区偏移（如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2026-10-01T08:00:00Z</w:t>
      </w:r>
      <w:r>
        <w:rPr>
          <w:rFonts w:ascii="Consolas" w:eastAsia="DengXian" w:hAnsi="Consolas" w:cs="Consolas"/>
          <w:color w:val="1F1F1F"/>
          <w:sz w:val="16"/>
          <w:szCs w:val="16"/>
        </w:rPr>
        <w:t>），以满足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date-time </w:t>
      </w:r>
      <w:r>
        <w:rPr>
          <w:rFonts w:ascii="Consolas" w:eastAsia="DengXian" w:hAnsi="Consolas" w:cs="Consolas"/>
          <w:color w:val="1F1F1F"/>
          <w:sz w:val="16"/>
          <w:szCs w:val="16"/>
        </w:rPr>
        <w:t>格式；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(4) </w:t>
      </w:r>
      <w:r>
        <w:rPr>
          <w:rFonts w:ascii="Consolas" w:eastAsia="DengXian" w:hAnsi="Consolas" w:cs="Consolas"/>
          <w:color w:val="1F1F1F"/>
          <w:sz w:val="16"/>
          <w:szCs w:val="16"/>
        </w:rPr>
        <w:t>列表接口未要求排序参数，因此不提供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sort</w:t>
      </w:r>
      <w:r>
        <w:rPr>
          <w:rFonts w:ascii="Consolas" w:eastAsia="DengXian" w:hAnsi="Consolas" w:cs="Consolas"/>
          <w:color w:val="1F1F1F"/>
          <w:sz w:val="16"/>
          <w:szCs w:val="16"/>
        </w:rPr>
        <w:t>，返回顺序由服务端决定；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(5) page </w:t>
      </w:r>
      <w:r>
        <w:rPr>
          <w:rFonts w:ascii="Consolas" w:eastAsia="DengXian" w:hAnsi="Consolas" w:cs="Consolas"/>
          <w:color w:val="1F1F1F"/>
          <w:sz w:val="16"/>
          <w:szCs w:val="16"/>
        </w:rPr>
        <w:t>超出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totalPages </w:t>
      </w:r>
      <w:r>
        <w:rPr>
          <w:rFonts w:ascii="Consolas" w:eastAsia="DengXian" w:hAnsi="Consolas" w:cs="Consolas"/>
          <w:color w:val="1F1F1F"/>
          <w:sz w:val="16"/>
          <w:szCs w:val="16"/>
        </w:rPr>
        <w:t>时返回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200</w:t>
      </w:r>
      <w:r>
        <w:rPr>
          <w:rFonts w:ascii="Consolas" w:eastAsia="DengXian" w:hAnsi="Consolas" w:cs="Consolas"/>
          <w:color w:val="1F1F1F"/>
          <w:sz w:val="16"/>
          <w:szCs w:val="16"/>
        </w:rPr>
        <w:t>，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content </w:t>
      </w:r>
      <w:r>
        <w:rPr>
          <w:rFonts w:ascii="Consolas" w:eastAsia="DengXian" w:hAnsi="Consolas" w:cs="Consolas"/>
          <w:color w:val="1F1F1F"/>
          <w:sz w:val="16"/>
          <w:szCs w:val="16"/>
        </w:rPr>
        <w:t>为空数组；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(6) description </w:t>
      </w:r>
      <w:r>
        <w:rPr>
          <w:rFonts w:ascii="Consolas" w:eastAsia="DengXian" w:hAnsi="Consolas" w:cs="Consolas"/>
          <w:color w:val="1F1F1F"/>
          <w:sz w:val="16"/>
          <w:szCs w:val="16"/>
        </w:rPr>
        <w:t>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coverImage </w:t>
      </w:r>
      <w:r>
        <w:rPr>
          <w:rFonts w:ascii="Consolas" w:eastAsia="DengXian" w:hAnsi="Consolas" w:cs="Consolas"/>
          <w:color w:val="1F1F1F"/>
          <w:sz w:val="16"/>
          <w:szCs w:val="16"/>
        </w:rPr>
        <w:t>为可选字段，未提供时响应中值为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null</w:t>
      </w:r>
      <w:r>
        <w:rPr>
          <w:rFonts w:ascii="Consolas" w:eastAsia="DengXian" w:hAnsi="Consolas" w:cs="Consolas"/>
          <w:color w:val="1F1F1F"/>
          <w:sz w:val="16"/>
          <w:szCs w:val="16"/>
        </w:rPr>
        <w:t>；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description </w:t>
      </w:r>
      <w:r>
        <w:rPr>
          <w:rFonts w:ascii="Consolas" w:eastAsia="DengXian" w:hAnsi="Consolas" w:cs="Consolas"/>
          <w:color w:val="1F1F1F"/>
          <w:sz w:val="16"/>
          <w:szCs w:val="16"/>
        </w:rPr>
        <w:t>未规定长度上限，故不加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maxLength</w:t>
      </w:r>
      <w:r>
        <w:rPr>
          <w:rFonts w:ascii="Consolas" w:eastAsia="DengXian" w:hAnsi="Consolas" w:cs="Consolas"/>
          <w:color w:val="1F1F1F"/>
          <w:sz w:val="16"/>
          <w:szCs w:val="16"/>
        </w:rPr>
        <w:t>；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coverImage </w:t>
      </w:r>
      <w:r>
        <w:rPr>
          <w:rFonts w:ascii="Consolas" w:eastAsia="DengXian" w:hAnsi="Consolas" w:cs="Consolas"/>
          <w:color w:val="1F1F1F"/>
          <w:sz w:val="16"/>
          <w:szCs w:val="16"/>
        </w:rPr>
        <w:t>须为合法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URI</w:t>
      </w:r>
      <w:r>
        <w:rPr>
          <w:rFonts w:ascii="Consolas" w:eastAsia="DengXian" w:hAnsi="Consolas" w:cs="Consolas"/>
          <w:color w:val="1F1F1F"/>
          <w:sz w:val="16"/>
          <w:szCs w:val="16"/>
        </w:rPr>
        <w:t>；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(7) GET /api/books/{id} </w:t>
      </w:r>
      <w:r>
        <w:rPr>
          <w:rFonts w:ascii="Consolas" w:eastAsia="DengXian" w:hAnsi="Consolas" w:cs="Consolas"/>
          <w:color w:val="1F1F1F"/>
          <w:sz w:val="16"/>
          <w:szCs w:val="16"/>
        </w:rPr>
        <w:t>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PATCH /api/books/{id}/stock </w:t>
      </w:r>
      <w:r>
        <w:rPr>
          <w:rFonts w:ascii="Consolas" w:eastAsia="DengXian" w:hAnsi="Consolas" w:cs="Consolas"/>
          <w:color w:val="1F1F1F"/>
          <w:sz w:val="16"/>
          <w:szCs w:val="16"/>
        </w:rPr>
        <w:t>中的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id </w:t>
      </w:r>
      <w:r>
        <w:rPr>
          <w:rFonts w:ascii="Consolas" w:eastAsia="DengXian" w:hAnsi="Consolas" w:cs="Consolas"/>
          <w:color w:val="1F1F1F"/>
          <w:sz w:val="16"/>
          <w:szCs w:val="16"/>
        </w:rPr>
        <w:t>不是正整数时返回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400</w:t>
      </w:r>
      <w:r>
        <w:rPr>
          <w:rFonts w:ascii="Consolas" w:eastAsia="DengXian" w:hAnsi="Consolas" w:cs="Consolas"/>
          <w:color w:val="1F1F1F"/>
          <w:sz w:val="16"/>
          <w:szCs w:val="16"/>
        </w:rPr>
        <w:t>；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(8) </w:t>
      </w:r>
      <w:r>
        <w:rPr>
          <w:rFonts w:ascii="Consolas" w:eastAsia="DengXian" w:hAnsi="Consolas" w:cs="Consolas"/>
          <w:color w:val="1F1F1F"/>
          <w:sz w:val="16"/>
          <w:szCs w:val="16"/>
        </w:rPr>
        <w:t>新增的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category </w:t>
      </w:r>
      <w:r>
        <w:rPr>
          <w:rFonts w:ascii="Consolas" w:eastAsia="DengXian" w:hAnsi="Consolas" w:cs="Consolas"/>
          <w:color w:val="1F1F1F"/>
          <w:sz w:val="16"/>
          <w:szCs w:val="16"/>
        </w:rPr>
        <w:t>字段在响应中视为必有字段，存量数据的迁移与回填不在本文档范围内；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(9) 201 </w:t>
      </w:r>
      <w:r>
        <w:rPr>
          <w:rFonts w:ascii="Consolas" w:eastAsia="DengXian" w:hAnsi="Consolas" w:cs="Consolas"/>
          <w:color w:val="1F1F1F"/>
          <w:sz w:val="16"/>
          <w:szCs w:val="16"/>
        </w:rPr>
        <w:t>响应头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Location </w:t>
      </w:r>
      <w:r>
        <w:rPr>
          <w:rFonts w:ascii="Consolas" w:eastAsia="DengXian" w:hAnsi="Consolas" w:cs="Consolas"/>
          <w:color w:val="1F1F1F"/>
          <w:sz w:val="16"/>
          <w:szCs w:val="16"/>
        </w:rPr>
        <w:t>返回新资源的绝对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URL</w:t>
      </w:r>
      <w:r>
        <w:rPr>
          <w:rFonts w:ascii="Consolas" w:eastAsia="DengXian" w:hAnsi="Consolas" w:cs="Consolas"/>
          <w:color w:val="1F1F1F"/>
          <w:sz w:val="16"/>
          <w:szCs w:val="16"/>
        </w:rPr>
        <w:t>；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(10) StockUpdateRequest.delta </w:t>
      </w:r>
      <w:r>
        <w:rPr>
          <w:rFonts w:ascii="Consolas" w:eastAsia="DengXian" w:hAnsi="Consolas" w:cs="Consolas"/>
          <w:color w:val="1F1F1F"/>
          <w:sz w:val="16"/>
          <w:szCs w:val="16"/>
        </w:rPr>
        <w:t>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</w:t>
      </w:r>
      <w:r>
        <w:rPr>
          <w:rFonts w:ascii="Consolas" w:eastAsia="DengXian" w:hAnsi="Consolas" w:cs="Consolas"/>
          <w:color w:val="1F1F1F"/>
          <w:sz w:val="16"/>
          <w:szCs w:val="16"/>
        </w:rPr>
        <w:t>、缺失或超出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int32 </w:t>
      </w:r>
      <w:r>
        <w:rPr>
          <w:rFonts w:ascii="Consolas" w:eastAsia="DengXian" w:hAnsi="Consolas" w:cs="Consolas"/>
          <w:color w:val="1F1F1F"/>
          <w:sz w:val="16"/>
          <w:szCs w:val="16"/>
        </w:rPr>
        <w:t>范围时返回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400</w:t>
      </w:r>
      <w:r>
        <w:rPr>
          <w:rFonts w:ascii="Consolas" w:eastAsia="DengXian" w:hAnsi="Consolas" w:cs="Consolas"/>
          <w:color w:val="1F1F1F"/>
          <w:sz w:val="16"/>
          <w:szCs w:val="16"/>
        </w:rPr>
        <w:t>；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(11) </w:t>
      </w:r>
      <w:r>
        <w:rPr>
          <w:rFonts w:ascii="Consolas" w:eastAsia="DengXian" w:hAnsi="Consolas" w:cs="Consolas"/>
          <w:color w:val="1F1F1F"/>
          <w:sz w:val="16"/>
          <w:szCs w:val="16"/>
        </w:rPr>
        <w:t>本期接口不需要鉴权，各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operation </w:t>
      </w:r>
      <w:r>
        <w:rPr>
          <w:rFonts w:ascii="Consolas" w:eastAsia="DengXian" w:hAnsi="Consolas" w:cs="Consolas"/>
          <w:color w:val="1F1F1F"/>
          <w:sz w:val="16"/>
          <w:szCs w:val="16"/>
        </w:rPr>
        <w:t>均显式声明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security: []</w:t>
      </w:r>
      <w:r>
        <w:rPr>
          <w:rFonts w:ascii="Consolas" w:eastAsia="DengXian" w:hAnsi="Consolas" w:cs="Consolas"/>
          <w:color w:val="1F1F1F"/>
          <w:sz w:val="16"/>
          <w:szCs w:val="16"/>
        </w:rPr>
        <w:t>。</w:t>
      </w:r>
      <w:r>
        <w:rPr>
          <w:rFonts w:ascii="Consolas" w:eastAsia="DengXian" w:hAnsi="Consolas" w:cs="Consolas"/>
          <w:color w:val="1F1F1F"/>
          <w:sz w:val="16"/>
          <w:szCs w:val="16"/>
        </w:rPr>
        <w:t>"</w:t>
      </w:r>
    </w:p>
    <w:p w14:paraId="2B90B0D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},</w:t>
      </w:r>
    </w:p>
    <w:p w14:paraId="68DC0D3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"servers": [</w:t>
      </w:r>
    </w:p>
    <w:p w14:paraId="5CF458F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{</w:t>
      </w:r>
    </w:p>
    <w:p w14:paraId="2505CEF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"url": "http://localhost:8080",</w:t>
      </w:r>
    </w:p>
    <w:p w14:paraId="6AE21F1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本地开发环境</w:t>
      </w:r>
      <w:r>
        <w:rPr>
          <w:rFonts w:ascii="Consolas" w:eastAsia="DengXian" w:hAnsi="Consolas" w:cs="Consolas"/>
          <w:color w:val="1F1F1F"/>
          <w:sz w:val="16"/>
          <w:szCs w:val="16"/>
        </w:rPr>
        <w:t>"</w:t>
      </w:r>
    </w:p>
    <w:p w14:paraId="7FCFA02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}</w:t>
      </w:r>
    </w:p>
    <w:p w14:paraId="5B3EE5A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],</w:t>
      </w:r>
    </w:p>
    <w:p w14:paraId="16FE405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"tags": [</w:t>
      </w:r>
    </w:p>
    <w:p w14:paraId="32F82F2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{</w:t>
      </w:r>
    </w:p>
    <w:p w14:paraId="7636300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"name": "Books",</w:t>
      </w:r>
    </w:p>
    <w:p w14:paraId="17DC76B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图书资源管理</w:t>
      </w:r>
      <w:r>
        <w:rPr>
          <w:rFonts w:ascii="Consolas" w:eastAsia="DengXian" w:hAnsi="Consolas" w:cs="Consolas"/>
          <w:color w:val="1F1F1F"/>
          <w:sz w:val="16"/>
          <w:szCs w:val="16"/>
        </w:rPr>
        <w:t>"</w:t>
      </w:r>
    </w:p>
    <w:p w14:paraId="7FC3614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}</w:t>
      </w:r>
    </w:p>
    <w:p w14:paraId="0579063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],</w:t>
      </w:r>
    </w:p>
    <w:p w14:paraId="0EEF4E4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"paths": {</w:t>
      </w:r>
    </w:p>
    <w:p w14:paraId="0D9A064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"/api/books": {</w:t>
      </w:r>
    </w:p>
    <w:p w14:paraId="68EEC20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"get": {</w:t>
      </w:r>
    </w:p>
    <w:p w14:paraId="2A958AC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"tags": ["Books"],</w:t>
      </w:r>
    </w:p>
    <w:p w14:paraId="45F931F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"summary": "</w:t>
      </w:r>
      <w:r>
        <w:rPr>
          <w:rFonts w:ascii="Consolas" w:eastAsia="DengXian" w:hAnsi="Consolas" w:cs="Consolas"/>
          <w:color w:val="1F1F1F"/>
          <w:sz w:val="16"/>
          <w:szCs w:val="16"/>
        </w:rPr>
        <w:t>获取书目列表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03FF4D8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分页查询图书列表，可按分类筛选。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page </w:t>
      </w:r>
      <w:r>
        <w:rPr>
          <w:rFonts w:ascii="Consolas" w:eastAsia="DengXian" w:hAnsi="Consolas" w:cs="Consolas"/>
          <w:color w:val="1F1F1F"/>
          <w:sz w:val="16"/>
          <w:szCs w:val="16"/>
        </w:rPr>
        <w:t>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 </w:t>
      </w:r>
      <w:r>
        <w:rPr>
          <w:rFonts w:ascii="Consolas" w:eastAsia="DengXian" w:hAnsi="Consolas" w:cs="Consolas"/>
          <w:color w:val="1F1F1F"/>
          <w:sz w:val="16"/>
          <w:szCs w:val="16"/>
        </w:rPr>
        <w:t>开始。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744E7B6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"operationId": "listBooks",</w:t>
      </w:r>
    </w:p>
    <w:p w14:paraId="01E1EBB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"security": [],</w:t>
      </w:r>
    </w:p>
    <w:p w14:paraId="531C097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"parameters": [</w:t>
      </w:r>
    </w:p>
    <w:p w14:paraId="75A4197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{</w:t>
      </w:r>
    </w:p>
    <w:p w14:paraId="33719EA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"name": "page",</w:t>
      </w:r>
    </w:p>
    <w:p w14:paraId="28E158B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"in": "query",</w:t>
      </w:r>
    </w:p>
    <w:p w14:paraId="6816619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"required": false,</w:t>
      </w:r>
    </w:p>
    <w:p w14:paraId="3DA9CAC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页码，从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 </w:t>
      </w:r>
      <w:r>
        <w:rPr>
          <w:rFonts w:ascii="Consolas" w:eastAsia="DengXian" w:hAnsi="Consolas" w:cs="Consolas"/>
          <w:color w:val="1F1F1F"/>
          <w:sz w:val="16"/>
          <w:szCs w:val="16"/>
        </w:rPr>
        <w:t>开始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35D4D24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"schema": { "type": "integer", "format": "int32", "minimum": 0, "default": 0 },</w:t>
      </w:r>
    </w:p>
    <w:p w14:paraId="4093475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"example": 0</w:t>
      </w:r>
    </w:p>
    <w:p w14:paraId="6D2540E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4938C04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{</w:t>
      </w:r>
    </w:p>
    <w:p w14:paraId="213456B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"name": "size",</w:t>
      </w:r>
    </w:p>
    <w:p w14:paraId="6FEF101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"in": "query",</w:t>
      </w:r>
    </w:p>
    <w:p w14:paraId="4149B80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"required": false,</w:t>
      </w:r>
    </w:p>
    <w:p w14:paraId="44266EE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每页条数，取值范围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1–100",</w:t>
      </w:r>
    </w:p>
    <w:p w14:paraId="1179D69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"schema": { "type": "integer", "format": "int32", "minimum": 1, "maximum": 100, "default": 10 },</w:t>
      </w:r>
    </w:p>
    <w:p w14:paraId="0A29E83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"example": 10</w:t>
      </w:r>
    </w:p>
    <w:p w14:paraId="04BEA13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203C3C1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{</w:t>
      </w:r>
    </w:p>
    <w:p w14:paraId="41D8ED4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"name": "category",</w:t>
      </w:r>
    </w:p>
    <w:p w14:paraId="3A14ABB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"in": "query",</w:t>
      </w:r>
    </w:p>
    <w:p w14:paraId="460C784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"required": false,</w:t>
      </w:r>
    </w:p>
    <w:p w14:paraId="676F0BB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图书分类筛选条件；不传则返回全部分类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2A224A9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"schema": {</w:t>
      </w:r>
    </w:p>
    <w:p w14:paraId="0094898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"type": "string",</w:t>
      </w:r>
    </w:p>
    <w:p w14:paraId="5D6BDCF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"enum": ["LITERATURE", "SCIENCE", "TECHNOLOGY", "HISTORY", "ART", "CHILDREN", "OTHER"]</w:t>
      </w:r>
    </w:p>
    <w:p w14:paraId="0E0A194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},</w:t>
      </w:r>
    </w:p>
    <w:p w14:paraId="34777FC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"example": "TECHNOLOGY"</w:t>
      </w:r>
    </w:p>
    <w:p w14:paraId="676E7CE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</w:t>
      </w:r>
    </w:p>
    <w:p w14:paraId="14BA111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],</w:t>
      </w:r>
    </w:p>
    <w:p w14:paraId="412F810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"responses": {</w:t>
      </w:r>
    </w:p>
    <w:p w14:paraId="56755D7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"200": {</w:t>
      </w:r>
    </w:p>
    <w:p w14:paraId="6F90082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查询成功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0395C38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 "application/json": { "schema": { "$ref": "#/components/schemas/PageBookResponse" } } }</w:t>
      </w:r>
    </w:p>
    <w:p w14:paraId="237A88D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2EDFF9B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"400": {</w:t>
      </w:r>
    </w:p>
    <w:p w14:paraId="617CC7D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查询参数非法（如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page &lt; 0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size </w:t>
      </w:r>
      <w:r>
        <w:rPr>
          <w:rFonts w:ascii="Consolas" w:eastAsia="DengXian" w:hAnsi="Consolas" w:cs="Consolas"/>
          <w:color w:val="1F1F1F"/>
          <w:sz w:val="16"/>
          <w:szCs w:val="16"/>
        </w:rPr>
        <w:t>超出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1–100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category </w:t>
      </w:r>
      <w:r>
        <w:rPr>
          <w:rFonts w:ascii="Consolas" w:eastAsia="DengXian" w:hAnsi="Consolas" w:cs="Consolas"/>
          <w:color w:val="1F1F1F"/>
          <w:sz w:val="16"/>
          <w:szCs w:val="16"/>
        </w:rPr>
        <w:t>不在枚举范围内）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0B0C3AF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</w:t>
      </w:r>
    </w:p>
    <w:p w14:paraId="6F3EA26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"application/json": {</w:t>
      </w:r>
    </w:p>
    <w:p w14:paraId="50E8CAE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lastRenderedPageBreak/>
        <w:t xml:space="preserve">                "schema": { "$ref": "#/components/schemas/ErrorResponse" },</w:t>
      </w:r>
    </w:p>
    <w:p w14:paraId="0DBD652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"example": {</w:t>
      </w:r>
    </w:p>
    <w:p w14:paraId="35DD489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"code": "VALIDATION_FAILED",</w:t>
      </w:r>
    </w:p>
    <w:p w14:paraId="05371CD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"message": "</w:t>
      </w:r>
      <w:r>
        <w:rPr>
          <w:rFonts w:ascii="Consolas" w:eastAsia="DengXian" w:hAnsi="Consolas" w:cs="Consolas"/>
          <w:color w:val="1F1F1F"/>
          <w:sz w:val="16"/>
          <w:szCs w:val="16"/>
        </w:rPr>
        <w:t>请求参数校验失败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2E59C58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"status": 400,</w:t>
      </w:r>
    </w:p>
    <w:p w14:paraId="44FBEE6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"path": "/api/books",</w:t>
      </w:r>
    </w:p>
    <w:p w14:paraId="0FF6239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"timestamp": "2026-10-01T08:00:00Z",</w:t>
      </w:r>
    </w:p>
    <w:p w14:paraId="70C00B7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"errors": [{ "field": "size", "message": "</w:t>
      </w:r>
      <w:r>
        <w:rPr>
          <w:rFonts w:ascii="Consolas" w:eastAsia="DengXian" w:hAnsi="Consolas" w:cs="Consolas"/>
          <w:color w:val="1F1F1F"/>
          <w:sz w:val="16"/>
          <w:szCs w:val="16"/>
        </w:rPr>
        <w:t>必须在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1 </w:t>
      </w:r>
      <w:r>
        <w:rPr>
          <w:rFonts w:ascii="Consolas" w:eastAsia="DengXian" w:hAnsi="Consolas" w:cs="Consolas"/>
          <w:color w:val="1F1F1F"/>
          <w:sz w:val="16"/>
          <w:szCs w:val="16"/>
        </w:rPr>
        <w:t>到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100 </w:t>
      </w:r>
      <w:r>
        <w:rPr>
          <w:rFonts w:ascii="Consolas" w:eastAsia="DengXian" w:hAnsi="Consolas" w:cs="Consolas"/>
          <w:color w:val="1F1F1F"/>
          <w:sz w:val="16"/>
          <w:szCs w:val="16"/>
        </w:rPr>
        <w:t>之间</w:t>
      </w:r>
      <w:r>
        <w:rPr>
          <w:rFonts w:ascii="Consolas" w:eastAsia="DengXian" w:hAnsi="Consolas" w:cs="Consolas"/>
          <w:color w:val="1F1F1F"/>
          <w:sz w:val="16"/>
          <w:szCs w:val="16"/>
        </w:rPr>
        <w:t>" }]</w:t>
      </w:r>
    </w:p>
    <w:p w14:paraId="12854D4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}</w:t>
      </w:r>
    </w:p>
    <w:p w14:paraId="1EF3076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}</w:t>
      </w:r>
    </w:p>
    <w:p w14:paraId="6C6F7CA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}</w:t>
      </w:r>
    </w:p>
    <w:p w14:paraId="0C0E70D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210B649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"500": {</w:t>
      </w:r>
    </w:p>
    <w:p w14:paraId="4D1E93B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服务器内部错误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29161A1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 "application/json": { "schema": { "$ref": "#/components/schemas/ErrorResponse" } } }</w:t>
      </w:r>
    </w:p>
    <w:p w14:paraId="4FF4B8A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</w:t>
      </w:r>
    </w:p>
    <w:p w14:paraId="7A5DC57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}</w:t>
      </w:r>
    </w:p>
    <w:p w14:paraId="7A6E949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},</w:t>
      </w:r>
    </w:p>
    <w:p w14:paraId="7F48586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"post": {</w:t>
      </w:r>
    </w:p>
    <w:p w14:paraId="15751E2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"tags": ["Books"],</w:t>
      </w:r>
    </w:p>
    <w:p w14:paraId="4912557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"summary": "</w:t>
      </w:r>
      <w:r>
        <w:rPr>
          <w:rFonts w:ascii="Consolas" w:eastAsia="DengXian" w:hAnsi="Consolas" w:cs="Consolas"/>
          <w:color w:val="1F1F1F"/>
          <w:sz w:val="16"/>
          <w:szCs w:val="16"/>
        </w:rPr>
        <w:t>添加新书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5F65C93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创建一本新书。</w:t>
      </w:r>
      <w:r>
        <w:rPr>
          <w:rFonts w:ascii="Consolas" w:eastAsia="DengXian" w:hAnsi="Consolas" w:cs="Consolas"/>
          <w:color w:val="1F1F1F"/>
          <w:sz w:val="16"/>
          <w:szCs w:val="16"/>
        </w:rPr>
        <w:t>id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createdAt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updatedAt </w:t>
      </w:r>
      <w:r>
        <w:rPr>
          <w:rFonts w:ascii="Consolas" w:eastAsia="DengXian" w:hAnsi="Consolas" w:cs="Consolas"/>
          <w:color w:val="1F1F1F"/>
          <w:sz w:val="16"/>
          <w:szCs w:val="16"/>
        </w:rPr>
        <w:t>由服务端生成。创建成功后，在响应头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Location </w:t>
      </w:r>
      <w:r>
        <w:rPr>
          <w:rFonts w:ascii="Consolas" w:eastAsia="DengXian" w:hAnsi="Consolas" w:cs="Consolas"/>
          <w:color w:val="1F1F1F"/>
          <w:sz w:val="16"/>
          <w:szCs w:val="16"/>
        </w:rPr>
        <w:t>中返回新资源地址。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5EE6118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"operationId": "createBook",</w:t>
      </w:r>
    </w:p>
    <w:p w14:paraId="3B3B8F9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"security": [],</w:t>
      </w:r>
    </w:p>
    <w:p w14:paraId="770026A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"requestBody": {</w:t>
      </w:r>
    </w:p>
    <w:p w14:paraId="5BD811E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"required": true,</w:t>
      </w:r>
    </w:p>
    <w:p w14:paraId="0B34F74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新书信息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09FF6FD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"content": { "application/json": { "schema": { "$ref": "#/components/schemas/BookCreateRequest" } } }</w:t>
      </w:r>
    </w:p>
    <w:p w14:paraId="2772F13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},</w:t>
      </w:r>
    </w:p>
    <w:p w14:paraId="7F9C777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"responses": {</w:t>
      </w:r>
    </w:p>
    <w:p w14:paraId="30A0CC3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"201": {</w:t>
      </w:r>
    </w:p>
    <w:p w14:paraId="23C6BFF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创建成功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1ABFD8E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"headers": {</w:t>
      </w:r>
    </w:p>
    <w:p w14:paraId="4CF0CBC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"Location": {</w:t>
      </w:r>
    </w:p>
    <w:p w14:paraId="4CC6F53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新建图书资源的地址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07BA7AA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"required": true,</w:t>
      </w:r>
    </w:p>
    <w:p w14:paraId="1801191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"schema": { "type": "string", "format": "uri" },</w:t>
      </w:r>
    </w:p>
    <w:p w14:paraId="7D2B48F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"example": "http://localhost:8080/api/books/1"</w:t>
      </w:r>
    </w:p>
    <w:p w14:paraId="009AF08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}</w:t>
      </w:r>
    </w:p>
    <w:p w14:paraId="5309C80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},</w:t>
      </w:r>
    </w:p>
    <w:p w14:paraId="394C7B3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 "application/json": { "schema": { "$ref": "#/components/schemas/BookResponse" } } }</w:t>
      </w:r>
    </w:p>
    <w:p w14:paraId="462069F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648CFE6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"400": {</w:t>
      </w:r>
    </w:p>
    <w:p w14:paraId="10092DB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请求体校验失败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4B2C372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</w:t>
      </w:r>
    </w:p>
    <w:p w14:paraId="7A4B987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"application/json": {</w:t>
      </w:r>
    </w:p>
    <w:p w14:paraId="412434B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"schema": { "$ref": "#/components/schemas/ErrorResponse" },</w:t>
      </w:r>
    </w:p>
    <w:p w14:paraId="2508231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"example": {</w:t>
      </w:r>
    </w:p>
    <w:p w14:paraId="4436B01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"code": "VALIDATION_FAILED",</w:t>
      </w:r>
    </w:p>
    <w:p w14:paraId="010E964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"message": "</w:t>
      </w:r>
      <w:r>
        <w:rPr>
          <w:rFonts w:ascii="Consolas" w:eastAsia="DengXian" w:hAnsi="Consolas" w:cs="Consolas"/>
          <w:color w:val="1F1F1F"/>
          <w:sz w:val="16"/>
          <w:szCs w:val="16"/>
        </w:rPr>
        <w:t>请求参数校验失败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27A7406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"status": 400,</w:t>
      </w:r>
    </w:p>
    <w:p w14:paraId="565DEAB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"path": "/api/books",</w:t>
      </w:r>
    </w:p>
    <w:p w14:paraId="6C0217C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"timestamp": "2026-10-01T08:00:00Z",</w:t>
      </w:r>
    </w:p>
    <w:p w14:paraId="2758073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"errors": [</w:t>
      </w:r>
    </w:p>
    <w:p w14:paraId="771A7B0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  { "field": "title", "message": "</w:t>
      </w:r>
      <w:r>
        <w:rPr>
          <w:rFonts w:ascii="Consolas" w:eastAsia="DengXian" w:hAnsi="Consolas" w:cs="Consolas"/>
          <w:color w:val="1F1F1F"/>
          <w:sz w:val="16"/>
          <w:szCs w:val="16"/>
        </w:rPr>
        <w:t>不能为空</w:t>
      </w:r>
      <w:r>
        <w:rPr>
          <w:rFonts w:ascii="Consolas" w:eastAsia="DengXian" w:hAnsi="Consolas" w:cs="Consolas"/>
          <w:color w:val="1F1F1F"/>
          <w:sz w:val="16"/>
          <w:szCs w:val="16"/>
        </w:rPr>
        <w:t>" },</w:t>
      </w:r>
    </w:p>
    <w:p w14:paraId="4DEFEEB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  { "field": "price", "message": "</w:t>
      </w:r>
      <w:r>
        <w:rPr>
          <w:rFonts w:ascii="Consolas" w:eastAsia="DengXian" w:hAnsi="Consolas" w:cs="Consolas"/>
          <w:color w:val="1F1F1F"/>
          <w:sz w:val="16"/>
          <w:szCs w:val="16"/>
        </w:rPr>
        <w:t>必须大于或等于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0" }</w:t>
      </w:r>
    </w:p>
    <w:p w14:paraId="08A62E3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]</w:t>
      </w:r>
    </w:p>
    <w:p w14:paraId="6A47A2E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}</w:t>
      </w:r>
    </w:p>
    <w:p w14:paraId="5940AD1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}</w:t>
      </w:r>
    </w:p>
    <w:p w14:paraId="213C2D6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}</w:t>
      </w:r>
    </w:p>
    <w:p w14:paraId="1CA6CC8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4600C6B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"409": {</w:t>
      </w:r>
    </w:p>
    <w:p w14:paraId="26D3F70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"ISBN </w:t>
      </w:r>
      <w:r>
        <w:rPr>
          <w:rFonts w:ascii="Consolas" w:eastAsia="DengXian" w:hAnsi="Consolas" w:cs="Consolas"/>
          <w:color w:val="1F1F1F"/>
          <w:sz w:val="16"/>
          <w:szCs w:val="16"/>
        </w:rPr>
        <w:t>已存在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2CB8A94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</w:t>
      </w:r>
    </w:p>
    <w:p w14:paraId="4341D0B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"application/json": {</w:t>
      </w:r>
    </w:p>
    <w:p w14:paraId="4EF00B5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"schema": { "$ref": "#/components/schemas/ErrorResponse" },</w:t>
      </w:r>
    </w:p>
    <w:p w14:paraId="69EFD7C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"example": {</w:t>
      </w:r>
    </w:p>
    <w:p w14:paraId="3136D37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"code": "ISBN_ALREADY_EXISTS",</w:t>
      </w:r>
    </w:p>
    <w:p w14:paraId="1F5AC5E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"message": "ISBN 9787111213826 </w:t>
      </w:r>
      <w:r>
        <w:rPr>
          <w:rFonts w:ascii="Consolas" w:eastAsia="DengXian" w:hAnsi="Consolas" w:cs="Consolas"/>
          <w:color w:val="1F1F1F"/>
          <w:sz w:val="16"/>
          <w:szCs w:val="16"/>
        </w:rPr>
        <w:t>已存在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78673B0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"status": 409,</w:t>
      </w:r>
    </w:p>
    <w:p w14:paraId="2B50955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lastRenderedPageBreak/>
        <w:t xml:space="preserve">                  "path": "/api/books",</w:t>
      </w:r>
    </w:p>
    <w:p w14:paraId="4D7F33E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"timestamp": "2026-10-01T08:00:00Z"</w:t>
      </w:r>
    </w:p>
    <w:p w14:paraId="23F70F5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}</w:t>
      </w:r>
    </w:p>
    <w:p w14:paraId="58136D9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}</w:t>
      </w:r>
    </w:p>
    <w:p w14:paraId="7C5F370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}</w:t>
      </w:r>
    </w:p>
    <w:p w14:paraId="6BCF023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7F9445B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"500": {</w:t>
      </w:r>
    </w:p>
    <w:p w14:paraId="7642E8D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服务器内部错误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7FECB52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 "application/json": { "schema": { "$ref": "#/components/schemas/ErrorResponse" } } }</w:t>
      </w:r>
    </w:p>
    <w:p w14:paraId="36EED35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</w:t>
      </w:r>
    </w:p>
    <w:p w14:paraId="032F7F2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}</w:t>
      </w:r>
    </w:p>
    <w:p w14:paraId="502E22B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}</w:t>
      </w:r>
    </w:p>
    <w:p w14:paraId="14F6594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},</w:t>
      </w:r>
    </w:p>
    <w:p w14:paraId="49CC4D1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"/api/books/{id}": {</w:t>
      </w:r>
    </w:p>
    <w:p w14:paraId="3DB54F3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"get": {</w:t>
      </w:r>
    </w:p>
    <w:p w14:paraId="6FAC696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"tags": ["Books"],</w:t>
      </w:r>
    </w:p>
    <w:p w14:paraId="4454D41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"summary": "</w:t>
      </w:r>
      <w:r>
        <w:rPr>
          <w:rFonts w:ascii="Consolas" w:eastAsia="DengXian" w:hAnsi="Consolas" w:cs="Consolas"/>
          <w:color w:val="1F1F1F"/>
          <w:sz w:val="16"/>
          <w:szCs w:val="16"/>
        </w:rPr>
        <w:t>查看单本书详情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05591BE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根据图书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ID </w:t>
      </w:r>
      <w:r>
        <w:rPr>
          <w:rFonts w:ascii="Consolas" w:eastAsia="DengXian" w:hAnsi="Consolas" w:cs="Consolas"/>
          <w:color w:val="1F1F1F"/>
          <w:sz w:val="16"/>
          <w:szCs w:val="16"/>
        </w:rPr>
        <w:t>返回图书的完整信息。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468FFA1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"operationId": "getBookById",</w:t>
      </w:r>
    </w:p>
    <w:p w14:paraId="1C7AB67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"security": [],</w:t>
      </w:r>
    </w:p>
    <w:p w14:paraId="2AB62F0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"parameters": [</w:t>
      </w:r>
    </w:p>
    <w:p w14:paraId="2A37ADF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{</w:t>
      </w:r>
    </w:p>
    <w:p w14:paraId="35197E9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"name": "id",</w:t>
      </w:r>
    </w:p>
    <w:p w14:paraId="2E1A915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"in": "path",</w:t>
      </w:r>
    </w:p>
    <w:p w14:paraId="4C45B32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"required": true,</w:t>
      </w:r>
    </w:p>
    <w:p w14:paraId="28F7D4F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图书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ID",</w:t>
      </w:r>
    </w:p>
    <w:p w14:paraId="46B2A94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"schema": { "type": "integer", "format": "int64", "minimum": 1 },</w:t>
      </w:r>
    </w:p>
    <w:p w14:paraId="4F13F70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"example": 1</w:t>
      </w:r>
    </w:p>
    <w:p w14:paraId="4BF9C92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</w:t>
      </w:r>
    </w:p>
    <w:p w14:paraId="48A59FD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],</w:t>
      </w:r>
    </w:p>
    <w:p w14:paraId="14F13B4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"responses": {</w:t>
      </w:r>
    </w:p>
    <w:p w14:paraId="057B82D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"200": {</w:t>
      </w:r>
    </w:p>
    <w:p w14:paraId="6E570B2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查询成功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1C52E47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 "application/json": { "schema": { "$ref": "#/components/schemas/BookResponse" } } }</w:t>
      </w:r>
    </w:p>
    <w:p w14:paraId="33130C8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7CD4A7C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"400": {</w:t>
      </w:r>
    </w:p>
    <w:p w14:paraId="053660F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路径参数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id </w:t>
      </w:r>
      <w:r>
        <w:rPr>
          <w:rFonts w:ascii="Consolas" w:eastAsia="DengXian" w:hAnsi="Consolas" w:cs="Consolas"/>
          <w:color w:val="1F1F1F"/>
          <w:sz w:val="16"/>
          <w:szCs w:val="16"/>
        </w:rPr>
        <w:t>非法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12333A4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 "application/json": { "schema": { "$ref": "#/components/schemas/ErrorResponse" } } }</w:t>
      </w:r>
    </w:p>
    <w:p w14:paraId="524E848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293E789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"404": {</w:t>
      </w:r>
    </w:p>
    <w:p w14:paraId="5CA450D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图书不存在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26BEB6E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</w:t>
      </w:r>
    </w:p>
    <w:p w14:paraId="7D7B917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"application/json": {</w:t>
      </w:r>
    </w:p>
    <w:p w14:paraId="08892C8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"schema": { "$ref": "#/components/schemas/ErrorResponse" },</w:t>
      </w:r>
    </w:p>
    <w:p w14:paraId="117DC88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"example": {</w:t>
      </w:r>
    </w:p>
    <w:p w14:paraId="2181BCB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"code": "BOOK_NOT_FOUND",</w:t>
      </w:r>
    </w:p>
    <w:p w14:paraId="093115F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"message": "ID </w:t>
      </w:r>
      <w:r>
        <w:rPr>
          <w:rFonts w:ascii="Consolas" w:eastAsia="DengXian" w:hAnsi="Consolas" w:cs="Consolas"/>
          <w:color w:val="1F1F1F"/>
          <w:sz w:val="16"/>
          <w:szCs w:val="16"/>
        </w:rPr>
        <w:t>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1 </w:t>
      </w:r>
      <w:r>
        <w:rPr>
          <w:rFonts w:ascii="Consolas" w:eastAsia="DengXian" w:hAnsi="Consolas" w:cs="Consolas"/>
          <w:color w:val="1F1F1F"/>
          <w:sz w:val="16"/>
          <w:szCs w:val="16"/>
        </w:rPr>
        <w:t>的图书不存在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3B237C2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"status": 404,</w:t>
      </w:r>
    </w:p>
    <w:p w14:paraId="5B5E56C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"path": "/api/books/1",</w:t>
      </w:r>
    </w:p>
    <w:p w14:paraId="4D33169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"timestamp": "2026-10-01T08:00:00Z"</w:t>
      </w:r>
    </w:p>
    <w:p w14:paraId="3BF7391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}</w:t>
      </w:r>
    </w:p>
    <w:p w14:paraId="1656CA3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}</w:t>
      </w:r>
    </w:p>
    <w:p w14:paraId="1A98F1D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}</w:t>
      </w:r>
    </w:p>
    <w:p w14:paraId="78832FC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5BCCE19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"500": {</w:t>
      </w:r>
    </w:p>
    <w:p w14:paraId="5DF7919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服务器内部错误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7D99DE2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 "application/json": { "schema": { "$ref": "#/components/schemas/ErrorResponse" } } }</w:t>
      </w:r>
    </w:p>
    <w:p w14:paraId="12EC0E6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</w:t>
      </w:r>
    </w:p>
    <w:p w14:paraId="04F2557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}</w:t>
      </w:r>
    </w:p>
    <w:p w14:paraId="5FC5CFA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}</w:t>
      </w:r>
    </w:p>
    <w:p w14:paraId="42BD466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},</w:t>
      </w:r>
    </w:p>
    <w:p w14:paraId="7243222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"/api/books/{id}/stock": {</w:t>
      </w:r>
    </w:p>
    <w:p w14:paraId="1483181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"patch": {</w:t>
      </w:r>
    </w:p>
    <w:p w14:paraId="04406BC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"tags": ["Books"],</w:t>
      </w:r>
    </w:p>
    <w:p w14:paraId="3672511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"summary": "</w:t>
      </w:r>
      <w:r>
        <w:rPr>
          <w:rFonts w:ascii="Consolas" w:eastAsia="DengXian" w:hAnsi="Consolas" w:cs="Consolas"/>
          <w:color w:val="1F1F1F"/>
          <w:sz w:val="16"/>
          <w:szCs w:val="16"/>
        </w:rPr>
        <w:t>更新库存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5A9E670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按增量调整图书库存：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delta </w:t>
      </w:r>
      <w:r>
        <w:rPr>
          <w:rFonts w:ascii="Consolas" w:eastAsia="DengXian" w:hAnsi="Consolas" w:cs="Consolas"/>
          <w:color w:val="1F1F1F"/>
          <w:sz w:val="16"/>
          <w:szCs w:val="16"/>
        </w:rPr>
        <w:t>为正数表示入库，为负数表示出库，不能为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</w:t>
      </w:r>
      <w:r>
        <w:rPr>
          <w:rFonts w:ascii="Consolas" w:eastAsia="DengXian" w:hAnsi="Consolas" w:cs="Consolas"/>
          <w:color w:val="1F1F1F"/>
          <w:sz w:val="16"/>
          <w:szCs w:val="16"/>
        </w:rPr>
        <w:t>。如果调整后库存小于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</w:t>
      </w:r>
      <w:r>
        <w:rPr>
          <w:rFonts w:ascii="Consolas" w:eastAsia="DengXian" w:hAnsi="Consolas" w:cs="Consolas"/>
          <w:color w:val="1F1F1F"/>
          <w:sz w:val="16"/>
          <w:szCs w:val="16"/>
        </w:rPr>
        <w:t>，则拒绝本次更新。成功后返回更新后的完整图书信息。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09E358C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"operationId": "updateBookStock",</w:t>
      </w:r>
    </w:p>
    <w:p w14:paraId="71D2817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"security": [],</w:t>
      </w:r>
    </w:p>
    <w:p w14:paraId="33BDBFF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"parameters": [</w:t>
      </w:r>
    </w:p>
    <w:p w14:paraId="117B669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lastRenderedPageBreak/>
        <w:t xml:space="preserve">          {</w:t>
      </w:r>
    </w:p>
    <w:p w14:paraId="461B773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"name": "id",</w:t>
      </w:r>
    </w:p>
    <w:p w14:paraId="26BA247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"in": "path",</w:t>
      </w:r>
    </w:p>
    <w:p w14:paraId="4E15EA1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"required": true,</w:t>
      </w:r>
    </w:p>
    <w:p w14:paraId="39C2F7D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图书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ID",</w:t>
      </w:r>
    </w:p>
    <w:p w14:paraId="07AA810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"schema": { "type": "integer", "format": "int64", "minimum": 1 },</w:t>
      </w:r>
    </w:p>
    <w:p w14:paraId="3325549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"example": 1</w:t>
      </w:r>
    </w:p>
    <w:p w14:paraId="3A2B1DA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</w:t>
      </w:r>
    </w:p>
    <w:p w14:paraId="231CEEE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],</w:t>
      </w:r>
    </w:p>
    <w:p w14:paraId="2806C57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"requestBody": {</w:t>
      </w:r>
    </w:p>
    <w:p w14:paraId="26D2A8D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"required": true,</w:t>
      </w:r>
    </w:p>
    <w:p w14:paraId="7AA34F6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库存增量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662A682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"content": { "application/json": { "schema": { "$ref": "#/components/schemas/StockUpdateRequest" } } }</w:t>
      </w:r>
    </w:p>
    <w:p w14:paraId="03EA878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},</w:t>
      </w:r>
    </w:p>
    <w:p w14:paraId="575CD91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"responses": {</w:t>
      </w:r>
    </w:p>
    <w:p w14:paraId="200246C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"200": {</w:t>
      </w:r>
    </w:p>
    <w:p w14:paraId="1261922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库存更新成功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443026C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 "application/json": { "schema": { "$ref": "#/components/schemas/BookResponse" } } }</w:t>
      </w:r>
    </w:p>
    <w:p w14:paraId="064B6C0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167BAE3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"400": {</w:t>
      </w:r>
    </w:p>
    <w:p w14:paraId="21D863B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请求非法（如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delta </w:t>
      </w:r>
      <w:r>
        <w:rPr>
          <w:rFonts w:ascii="Consolas" w:eastAsia="DengXian" w:hAnsi="Consolas" w:cs="Consolas"/>
          <w:color w:val="1F1F1F"/>
          <w:sz w:val="16"/>
          <w:szCs w:val="16"/>
        </w:rPr>
        <w:t>缺失或为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</w:t>
      </w:r>
      <w:r>
        <w:rPr>
          <w:rFonts w:ascii="Consolas" w:eastAsia="DengXian" w:hAnsi="Consolas" w:cs="Consolas"/>
          <w:color w:val="1F1F1F"/>
          <w:sz w:val="16"/>
          <w:szCs w:val="16"/>
        </w:rPr>
        <w:t>，或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id </w:t>
      </w:r>
      <w:r>
        <w:rPr>
          <w:rFonts w:ascii="Consolas" w:eastAsia="DengXian" w:hAnsi="Consolas" w:cs="Consolas"/>
          <w:color w:val="1F1F1F"/>
          <w:sz w:val="16"/>
          <w:szCs w:val="16"/>
        </w:rPr>
        <w:t>非法）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0576C34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</w:t>
      </w:r>
    </w:p>
    <w:p w14:paraId="382EDD3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"application/json": {</w:t>
      </w:r>
    </w:p>
    <w:p w14:paraId="78E9D0C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"schema": { "$ref": "#/components/schemas/ErrorResponse" },</w:t>
      </w:r>
    </w:p>
    <w:p w14:paraId="3CFAA8C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"example": {</w:t>
      </w:r>
    </w:p>
    <w:p w14:paraId="7728946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"code": "VALIDATION_FAILED",</w:t>
      </w:r>
    </w:p>
    <w:p w14:paraId="6AD23EA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"message": "</w:t>
      </w:r>
      <w:r>
        <w:rPr>
          <w:rFonts w:ascii="Consolas" w:eastAsia="DengXian" w:hAnsi="Consolas" w:cs="Consolas"/>
          <w:color w:val="1F1F1F"/>
          <w:sz w:val="16"/>
          <w:szCs w:val="16"/>
        </w:rPr>
        <w:t>请求参数校验失败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1EB9B96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"status": 400,</w:t>
      </w:r>
    </w:p>
    <w:p w14:paraId="560B45B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"path": "/api/books/1/stock",</w:t>
      </w:r>
    </w:p>
    <w:p w14:paraId="097E636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"timestamp": "2026-10-01T08:00:00Z",</w:t>
      </w:r>
    </w:p>
    <w:p w14:paraId="50B781A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"errors": [{ "field": "delta", "message": "</w:t>
      </w:r>
      <w:r>
        <w:rPr>
          <w:rFonts w:ascii="Consolas" w:eastAsia="DengXian" w:hAnsi="Consolas" w:cs="Consolas"/>
          <w:color w:val="1F1F1F"/>
          <w:sz w:val="16"/>
          <w:szCs w:val="16"/>
        </w:rPr>
        <w:t>不能为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0" }]</w:t>
      </w:r>
    </w:p>
    <w:p w14:paraId="2AF53EA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}</w:t>
      </w:r>
    </w:p>
    <w:p w14:paraId="1D7170D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}</w:t>
      </w:r>
    </w:p>
    <w:p w14:paraId="2403090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}</w:t>
      </w:r>
    </w:p>
    <w:p w14:paraId="237F17D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5DC3081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"404": {</w:t>
      </w:r>
    </w:p>
    <w:p w14:paraId="1E1B65C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图书不存在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1C1B647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</w:t>
      </w:r>
    </w:p>
    <w:p w14:paraId="61E9404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"application/json": {</w:t>
      </w:r>
    </w:p>
    <w:p w14:paraId="4C52EB7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"schema": { "$ref": "#/components/schemas/ErrorResponse" },</w:t>
      </w:r>
    </w:p>
    <w:p w14:paraId="241FCC4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"example": {</w:t>
      </w:r>
    </w:p>
    <w:p w14:paraId="72ECCBC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"code": "BOOK_NOT_FOUND",</w:t>
      </w:r>
    </w:p>
    <w:p w14:paraId="0151B70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"message": "ID </w:t>
      </w:r>
      <w:r>
        <w:rPr>
          <w:rFonts w:ascii="Consolas" w:eastAsia="DengXian" w:hAnsi="Consolas" w:cs="Consolas"/>
          <w:color w:val="1F1F1F"/>
          <w:sz w:val="16"/>
          <w:szCs w:val="16"/>
        </w:rPr>
        <w:t>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1 </w:t>
      </w:r>
      <w:r>
        <w:rPr>
          <w:rFonts w:ascii="Consolas" w:eastAsia="DengXian" w:hAnsi="Consolas" w:cs="Consolas"/>
          <w:color w:val="1F1F1F"/>
          <w:sz w:val="16"/>
          <w:szCs w:val="16"/>
        </w:rPr>
        <w:t>的图书不存在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36E6800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"status": 404,</w:t>
      </w:r>
    </w:p>
    <w:p w14:paraId="43C9434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"path": "/api/books/1/stock",</w:t>
      </w:r>
    </w:p>
    <w:p w14:paraId="1B27312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"timestamp": "2026-10-01T08:00:00Z"</w:t>
      </w:r>
    </w:p>
    <w:p w14:paraId="49961CC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}</w:t>
      </w:r>
    </w:p>
    <w:p w14:paraId="1EDBF10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}</w:t>
      </w:r>
    </w:p>
    <w:p w14:paraId="76BADD2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}</w:t>
      </w:r>
    </w:p>
    <w:p w14:paraId="79C411A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71E68C6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"409": {</w:t>
      </w:r>
    </w:p>
    <w:p w14:paraId="34A66AE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库存不足，更新后库存将小于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0",</w:t>
      </w:r>
    </w:p>
    <w:p w14:paraId="6F5FB4A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</w:t>
      </w:r>
    </w:p>
    <w:p w14:paraId="45A3106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"application/json": {</w:t>
      </w:r>
    </w:p>
    <w:p w14:paraId="1BB8810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"schema": { "$ref": "#/components/schemas/ErrorResponse" },</w:t>
      </w:r>
    </w:p>
    <w:p w14:paraId="1039D17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"example": {</w:t>
      </w:r>
    </w:p>
    <w:p w14:paraId="152499D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"code": "INSUFFICIENT_STOCK",</w:t>
      </w:r>
    </w:p>
    <w:p w14:paraId="382FADD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"message": "</w:t>
      </w:r>
      <w:r>
        <w:rPr>
          <w:rFonts w:ascii="Consolas" w:eastAsia="DengXian" w:hAnsi="Consolas" w:cs="Consolas"/>
          <w:color w:val="1F1F1F"/>
          <w:sz w:val="16"/>
          <w:szCs w:val="16"/>
        </w:rPr>
        <w:t>当前库存为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3</w:t>
      </w:r>
      <w:r>
        <w:rPr>
          <w:rFonts w:ascii="Consolas" w:eastAsia="DengXian" w:hAnsi="Consolas" w:cs="Consolas"/>
          <w:color w:val="1F1F1F"/>
          <w:sz w:val="16"/>
          <w:szCs w:val="16"/>
        </w:rPr>
        <w:t>，无法出库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5",</w:t>
      </w:r>
    </w:p>
    <w:p w14:paraId="182DFDC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"status": 409,</w:t>
      </w:r>
    </w:p>
    <w:p w14:paraId="376DBD3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"path": "/api/books/1/stock",</w:t>
      </w:r>
    </w:p>
    <w:p w14:paraId="0800E5D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  "timestamp": "2026-10-01T08:00:00Z"</w:t>
      </w:r>
    </w:p>
    <w:p w14:paraId="257E0A1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  }</w:t>
      </w:r>
    </w:p>
    <w:p w14:paraId="6F5551B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  }</w:t>
      </w:r>
    </w:p>
    <w:p w14:paraId="372DD3D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}</w:t>
      </w:r>
    </w:p>
    <w:p w14:paraId="7425D06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69B9CB3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"500": {</w:t>
      </w:r>
    </w:p>
    <w:p w14:paraId="17B5490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服务器内部错误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20C07CA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"content": { "application/json": { "schema": { "$ref": "#/components/schemas/ErrorResponse" } } }</w:t>
      </w:r>
    </w:p>
    <w:p w14:paraId="137AA8A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</w:t>
      </w:r>
    </w:p>
    <w:p w14:paraId="63A3BE1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}</w:t>
      </w:r>
    </w:p>
    <w:p w14:paraId="1BBF780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}</w:t>
      </w:r>
    </w:p>
    <w:p w14:paraId="1B6B926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lastRenderedPageBreak/>
        <w:t xml:space="preserve">    }</w:t>
      </w:r>
    </w:p>
    <w:p w14:paraId="08DD7E8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},</w:t>
      </w:r>
    </w:p>
    <w:p w14:paraId="344B981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"components": {</w:t>
      </w:r>
    </w:p>
    <w:p w14:paraId="5317B50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"schemas": {</w:t>
      </w:r>
    </w:p>
    <w:p w14:paraId="4F87B5B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"BookResponse": {</w:t>
      </w:r>
    </w:p>
    <w:p w14:paraId="2453ED5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"type": "object",</w:t>
      </w:r>
    </w:p>
    <w:p w14:paraId="42C5596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图书完整信息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2804B29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"required": ["id", "title", "author", "isbn", "price", "stock", "category", "createdAt", "updatedAt"],</w:t>
      </w:r>
    </w:p>
    <w:p w14:paraId="57443EB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"properties": {</w:t>
      </w:r>
    </w:p>
    <w:p w14:paraId="7026057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"id": { "type": "integer", "format": "int64", "minimum": 1,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主键，自增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1 },</w:t>
      </w:r>
    </w:p>
    <w:p w14:paraId="7DAC4EB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"title": { "type": "string", "minLength": 1, "maxLength": 200,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书名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"</w:t>
      </w:r>
      <w:r>
        <w:rPr>
          <w:rFonts w:ascii="Consolas" w:eastAsia="DengXian" w:hAnsi="Consolas" w:cs="Consolas"/>
          <w:color w:val="1F1F1F"/>
          <w:sz w:val="16"/>
          <w:szCs w:val="16"/>
        </w:rPr>
        <w:t>深入理解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Java </w:t>
      </w:r>
      <w:r>
        <w:rPr>
          <w:rFonts w:ascii="Consolas" w:eastAsia="DengXian" w:hAnsi="Consolas" w:cs="Consolas"/>
          <w:color w:val="1F1F1F"/>
          <w:sz w:val="16"/>
          <w:szCs w:val="16"/>
        </w:rPr>
        <w:t>虚拟机</w:t>
      </w:r>
      <w:r>
        <w:rPr>
          <w:rFonts w:ascii="Consolas" w:eastAsia="DengXian" w:hAnsi="Consolas" w:cs="Consolas"/>
          <w:color w:val="1F1F1F"/>
          <w:sz w:val="16"/>
          <w:szCs w:val="16"/>
        </w:rPr>
        <w:t>" },</w:t>
      </w:r>
    </w:p>
    <w:p w14:paraId="5653B97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"author": { "type": "string", "minLength": 1, "maxLength": 100,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作者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"</w:t>
      </w:r>
      <w:r>
        <w:rPr>
          <w:rFonts w:ascii="Consolas" w:eastAsia="DengXian" w:hAnsi="Consolas" w:cs="Consolas"/>
          <w:color w:val="1F1F1F"/>
          <w:sz w:val="16"/>
          <w:szCs w:val="16"/>
        </w:rPr>
        <w:t>周志明</w:t>
      </w:r>
      <w:r>
        <w:rPr>
          <w:rFonts w:ascii="Consolas" w:eastAsia="DengXian" w:hAnsi="Consolas" w:cs="Consolas"/>
          <w:color w:val="1F1F1F"/>
          <w:sz w:val="16"/>
          <w:szCs w:val="16"/>
        </w:rPr>
        <w:t>" },</w:t>
      </w:r>
    </w:p>
    <w:p w14:paraId="64FDCF2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"isbn": { "type": "string", "minLength": 13, "maxLength": 13, "pattern": "^97[89][0-9]{10}$", "description": "ISBN-13</w:t>
      </w:r>
      <w:r>
        <w:rPr>
          <w:rFonts w:ascii="Consolas" w:eastAsia="DengXian" w:hAnsi="Consolas" w:cs="Consolas"/>
          <w:color w:val="1F1F1F"/>
          <w:sz w:val="16"/>
          <w:szCs w:val="16"/>
        </w:rPr>
        <w:t>，全局唯一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"9787111213826" },</w:t>
      </w:r>
    </w:p>
    <w:p w14:paraId="7800363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"description": { "type": "string", "nullable": true,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简介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"</w:t>
      </w:r>
      <w:r>
        <w:rPr>
          <w:rFonts w:ascii="Consolas" w:eastAsia="DengXian" w:hAnsi="Consolas" w:cs="Consolas"/>
          <w:color w:val="1F1F1F"/>
          <w:sz w:val="16"/>
          <w:szCs w:val="16"/>
        </w:rPr>
        <w:t>全面讲解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JVM </w:t>
      </w:r>
      <w:r>
        <w:rPr>
          <w:rFonts w:ascii="Consolas" w:eastAsia="DengXian" w:hAnsi="Consolas" w:cs="Consolas"/>
          <w:color w:val="1F1F1F"/>
          <w:sz w:val="16"/>
          <w:szCs w:val="16"/>
        </w:rPr>
        <w:t>内存管理、类加载与执行引擎。</w:t>
      </w:r>
      <w:r>
        <w:rPr>
          <w:rFonts w:ascii="Consolas" w:eastAsia="DengXian" w:hAnsi="Consolas" w:cs="Consolas"/>
          <w:color w:val="1F1F1F"/>
          <w:sz w:val="16"/>
          <w:szCs w:val="16"/>
        </w:rPr>
        <w:t>" },</w:t>
      </w:r>
    </w:p>
    <w:p w14:paraId="3B2C1D1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"price": { "type": "number", "minimum": 0,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价格，大于或等于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</w:t>
      </w:r>
      <w:r>
        <w:rPr>
          <w:rFonts w:ascii="Consolas" w:eastAsia="DengXian" w:hAnsi="Consolas" w:cs="Consolas"/>
          <w:color w:val="1F1F1F"/>
          <w:sz w:val="16"/>
          <w:szCs w:val="16"/>
        </w:rPr>
        <w:t>；对应后端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BigDecimal</w:t>
      </w:r>
      <w:r>
        <w:rPr>
          <w:rFonts w:ascii="Consolas" w:eastAsia="DengXian" w:hAnsi="Consolas" w:cs="Consolas"/>
          <w:color w:val="1F1F1F"/>
          <w:sz w:val="16"/>
          <w:szCs w:val="16"/>
        </w:rPr>
        <w:t>，最多两位小数，精度由服务端校验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99.9 },</w:t>
      </w:r>
    </w:p>
    <w:p w14:paraId="2665D29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"stock": { "type": "integer", "format": "int32", "minimum": 0,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库存，大于或等于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0", "example": 50 },</w:t>
      </w:r>
    </w:p>
    <w:p w14:paraId="2B4D3B7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"category": {</w:t>
      </w:r>
    </w:p>
    <w:p w14:paraId="4CEEC55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"type": "string",</w:t>
      </w:r>
    </w:p>
    <w:p w14:paraId="7F16035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"enum": ["LITERATURE", "SCIENCE", "TECHNOLOGY", "HISTORY", "ART", "CHILDREN", "OTHER"],</w:t>
      </w:r>
    </w:p>
    <w:p w14:paraId="0A8AB47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图书分类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0639F1F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"example": "TECHNOLOGY"</w:t>
      </w:r>
    </w:p>
    <w:p w14:paraId="7803E45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485CFC5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"coverImage": { "type": "string", "format": "uri", "nullable": true,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封面图片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URL", "example": "https://cdn.example.com/covers/9787111213826.jpg" },</w:t>
      </w:r>
    </w:p>
    <w:p w14:paraId="3249316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"createdAt": { "type": "string", "format": "date-time",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创建时间，由服务端生成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"2026-10-01T08:00:00Z" },</w:t>
      </w:r>
    </w:p>
    <w:p w14:paraId="3CF9252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"updatedAt": { "type": "string", "format": "date-time",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更新时间，由服务端生成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"2026-10-01T08:00:00Z" }</w:t>
      </w:r>
    </w:p>
    <w:p w14:paraId="3D13B9E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}</w:t>
      </w:r>
    </w:p>
    <w:p w14:paraId="38D010F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},</w:t>
      </w:r>
    </w:p>
    <w:p w14:paraId="2126933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"BookCreateRequest": {</w:t>
      </w:r>
    </w:p>
    <w:p w14:paraId="5FEB730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"type": "object",</w:t>
      </w:r>
    </w:p>
    <w:p w14:paraId="66A80A7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新增图书请求体，不包含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id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createdAt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updatedAt",</w:t>
      </w:r>
    </w:p>
    <w:p w14:paraId="57A7336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"required": ["title", "author", "isbn", "price", "stock", "category"],</w:t>
      </w:r>
    </w:p>
    <w:p w14:paraId="446CCA8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"properties": {</w:t>
      </w:r>
    </w:p>
    <w:p w14:paraId="1CA215B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"title": { "type": "string", "minLength": 1, "maxLength": 200,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书名，必填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"</w:t>
      </w:r>
      <w:r>
        <w:rPr>
          <w:rFonts w:ascii="Consolas" w:eastAsia="DengXian" w:hAnsi="Consolas" w:cs="Consolas"/>
          <w:color w:val="1F1F1F"/>
          <w:sz w:val="16"/>
          <w:szCs w:val="16"/>
        </w:rPr>
        <w:t>深入理解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Java </w:t>
      </w:r>
      <w:r>
        <w:rPr>
          <w:rFonts w:ascii="Consolas" w:eastAsia="DengXian" w:hAnsi="Consolas" w:cs="Consolas"/>
          <w:color w:val="1F1F1F"/>
          <w:sz w:val="16"/>
          <w:szCs w:val="16"/>
        </w:rPr>
        <w:t>虚拟机</w:t>
      </w:r>
      <w:r>
        <w:rPr>
          <w:rFonts w:ascii="Consolas" w:eastAsia="DengXian" w:hAnsi="Consolas" w:cs="Consolas"/>
          <w:color w:val="1F1F1F"/>
          <w:sz w:val="16"/>
          <w:szCs w:val="16"/>
        </w:rPr>
        <w:t>" },</w:t>
      </w:r>
    </w:p>
    <w:p w14:paraId="1127558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"author": { "type": "string", "minLength": 1, "maxLength": 100,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作者，必填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"</w:t>
      </w:r>
      <w:r>
        <w:rPr>
          <w:rFonts w:ascii="Consolas" w:eastAsia="DengXian" w:hAnsi="Consolas" w:cs="Consolas"/>
          <w:color w:val="1F1F1F"/>
          <w:sz w:val="16"/>
          <w:szCs w:val="16"/>
        </w:rPr>
        <w:t>周志明</w:t>
      </w:r>
      <w:r>
        <w:rPr>
          <w:rFonts w:ascii="Consolas" w:eastAsia="DengXian" w:hAnsi="Consolas" w:cs="Consolas"/>
          <w:color w:val="1F1F1F"/>
          <w:sz w:val="16"/>
          <w:szCs w:val="16"/>
        </w:rPr>
        <w:t>" },</w:t>
      </w:r>
    </w:p>
    <w:p w14:paraId="2D08422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"isbn": { "type": "string", "minLength": 13, "maxLength": 13, "pattern": "^97[89][0-9]{10}$", "description": "ISBN-13</w:t>
      </w:r>
      <w:r>
        <w:rPr>
          <w:rFonts w:ascii="Consolas" w:eastAsia="DengXian" w:hAnsi="Consolas" w:cs="Consolas"/>
          <w:color w:val="1F1F1F"/>
          <w:sz w:val="16"/>
          <w:szCs w:val="16"/>
        </w:rPr>
        <w:t>，必填且唯一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"9787111213826" },</w:t>
      </w:r>
    </w:p>
    <w:p w14:paraId="30DDC70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"description": { "type": "string", "nullable": true,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简介，可选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"</w:t>
      </w:r>
      <w:r>
        <w:rPr>
          <w:rFonts w:ascii="Consolas" w:eastAsia="DengXian" w:hAnsi="Consolas" w:cs="Consolas"/>
          <w:color w:val="1F1F1F"/>
          <w:sz w:val="16"/>
          <w:szCs w:val="16"/>
        </w:rPr>
        <w:t>全面讲解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JVM </w:t>
      </w:r>
      <w:r>
        <w:rPr>
          <w:rFonts w:ascii="Consolas" w:eastAsia="DengXian" w:hAnsi="Consolas" w:cs="Consolas"/>
          <w:color w:val="1F1F1F"/>
          <w:sz w:val="16"/>
          <w:szCs w:val="16"/>
        </w:rPr>
        <w:t>内存管理、类加载与执行引擎。</w:t>
      </w:r>
      <w:r>
        <w:rPr>
          <w:rFonts w:ascii="Consolas" w:eastAsia="DengXian" w:hAnsi="Consolas" w:cs="Consolas"/>
          <w:color w:val="1F1F1F"/>
          <w:sz w:val="16"/>
          <w:szCs w:val="16"/>
        </w:rPr>
        <w:t>" },</w:t>
      </w:r>
    </w:p>
    <w:p w14:paraId="4729259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"price": { "type": "number", "minimum": 0,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价格，必填，大于或等于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</w:t>
      </w:r>
      <w:r>
        <w:rPr>
          <w:rFonts w:ascii="Consolas" w:eastAsia="DengXian" w:hAnsi="Consolas" w:cs="Consolas"/>
          <w:color w:val="1F1F1F"/>
          <w:sz w:val="16"/>
          <w:szCs w:val="16"/>
        </w:rPr>
        <w:t>；对应后端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BigDecimal</w:t>
      </w:r>
      <w:r>
        <w:rPr>
          <w:rFonts w:ascii="Consolas" w:eastAsia="DengXian" w:hAnsi="Consolas" w:cs="Consolas"/>
          <w:color w:val="1F1F1F"/>
          <w:sz w:val="16"/>
          <w:szCs w:val="16"/>
        </w:rPr>
        <w:t>，最多两位小数，精度由服务端校验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99.9 },</w:t>
      </w:r>
    </w:p>
    <w:p w14:paraId="1095029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"stock": { "type": "integer", "format": "int32", "minimum": 0,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初始库存，必填，大于或等于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0", "example": 50 },</w:t>
      </w:r>
    </w:p>
    <w:p w14:paraId="3F90BBF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"category": {</w:t>
      </w:r>
    </w:p>
    <w:p w14:paraId="2E8892A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"type": "string",</w:t>
      </w:r>
    </w:p>
    <w:p w14:paraId="486FF8C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"enum": ["LITERATURE", "SCIENCE", "TECHNOLOGY", "HISTORY", "ART", "CHILDREN", "OTHER"],</w:t>
      </w:r>
    </w:p>
    <w:p w14:paraId="0AA79C6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图书分类，必填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5B28A29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"example": "TECHNOLOGY"</w:t>
      </w:r>
    </w:p>
    <w:p w14:paraId="40F16B8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08B694C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"coverImage": { "type": "string", "format": "uri", "nullable": true,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封面图片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URL</w:t>
      </w:r>
      <w:r>
        <w:rPr>
          <w:rFonts w:ascii="Consolas" w:eastAsia="DengXian" w:hAnsi="Consolas" w:cs="Consolas"/>
          <w:color w:val="1F1F1F"/>
          <w:sz w:val="16"/>
          <w:szCs w:val="16"/>
        </w:rPr>
        <w:t>，可选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"https://cdn.example.com/covers/9787111213826.jpg" }</w:t>
      </w:r>
    </w:p>
    <w:p w14:paraId="5F773AE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}</w:t>
      </w:r>
    </w:p>
    <w:p w14:paraId="7C1AFC1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},</w:t>
      </w:r>
    </w:p>
    <w:p w14:paraId="3244FDB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"StockUpdateRequest": {</w:t>
      </w:r>
    </w:p>
    <w:p w14:paraId="1BC5C10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lastRenderedPageBreak/>
        <w:t xml:space="preserve">        "type": "object",</w:t>
      </w:r>
    </w:p>
    <w:p w14:paraId="0C8AECD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库存增量调整请求体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48AC5F3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"required": ["delta"],</w:t>
      </w:r>
    </w:p>
    <w:p w14:paraId="17CD0DB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"properties": {</w:t>
      </w:r>
    </w:p>
    <w:p w14:paraId="30948F7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"delta": {</w:t>
      </w:r>
    </w:p>
    <w:p w14:paraId="4E5145A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"type": "integer",</w:t>
      </w:r>
    </w:p>
    <w:p w14:paraId="1EE963E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"format": "int32",</w:t>
      </w:r>
    </w:p>
    <w:p w14:paraId="7AAA0E5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"not": { "type": "integer", "enum": [0],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不允许为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0" },</w:t>
      </w:r>
    </w:p>
    <w:p w14:paraId="68F4609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库存变化量，不能为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</w:t>
      </w:r>
      <w:r>
        <w:rPr>
          <w:rFonts w:ascii="Consolas" w:eastAsia="DengXian" w:hAnsi="Consolas" w:cs="Consolas"/>
          <w:color w:val="1F1F1F"/>
          <w:sz w:val="16"/>
          <w:szCs w:val="16"/>
        </w:rPr>
        <w:t>；正数表示入库，负数表示出库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022A63F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"example": -5</w:t>
      </w:r>
    </w:p>
    <w:p w14:paraId="2F4AA04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</w:t>
      </w:r>
    </w:p>
    <w:p w14:paraId="5CF4771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}</w:t>
      </w:r>
    </w:p>
    <w:p w14:paraId="2989013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},</w:t>
      </w:r>
    </w:p>
    <w:p w14:paraId="0800C21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"PageBookResponse": {</w:t>
      </w:r>
    </w:p>
    <w:p w14:paraId="202208A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"type": "object",</w:t>
      </w:r>
    </w:p>
    <w:p w14:paraId="54B1C50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图书分页结果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42E094C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"required": ["content", "page", "size", "totalElements", "totalPages"],</w:t>
      </w:r>
    </w:p>
    <w:p w14:paraId="3CB78994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"properties": {</w:t>
      </w:r>
    </w:p>
    <w:p w14:paraId="6825C7F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"content": {</w:t>
      </w:r>
    </w:p>
    <w:p w14:paraId="0C74F00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"type": "array",</w:t>
      </w:r>
    </w:p>
    <w:p w14:paraId="7D27FC5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当前页图书列表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0208E60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"items": { "$ref": "#/components/schemas/BookResponse" }</w:t>
      </w:r>
    </w:p>
    <w:p w14:paraId="2A6E8D5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},</w:t>
      </w:r>
    </w:p>
    <w:p w14:paraId="6E32004D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"page": { "type": "integer", "format": "int32", "minimum": 0,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当前页码，从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0 </w:t>
      </w:r>
      <w:r>
        <w:rPr>
          <w:rFonts w:ascii="Consolas" w:eastAsia="DengXian" w:hAnsi="Consolas" w:cs="Consolas"/>
          <w:color w:val="1F1F1F"/>
          <w:sz w:val="16"/>
          <w:szCs w:val="16"/>
        </w:rPr>
        <w:t>开始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0 },</w:t>
      </w:r>
    </w:p>
    <w:p w14:paraId="0F4280D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"size": { "type": "integer", "format": "int32", "minimum": 1, "maximum": 100,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每页条数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10 },</w:t>
      </w:r>
    </w:p>
    <w:p w14:paraId="0554623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"totalElements": { "type": "integer", "format": "int64", "minimum": 0,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符合条件的总记录数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42 },</w:t>
      </w:r>
    </w:p>
    <w:p w14:paraId="11478EE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"totalPages": { "type": "integer", "format": "int32", "minimum": 0,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总页数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5 }</w:t>
      </w:r>
    </w:p>
    <w:p w14:paraId="0140ED2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}</w:t>
      </w:r>
    </w:p>
    <w:p w14:paraId="32D60F5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},</w:t>
      </w:r>
    </w:p>
    <w:p w14:paraId="5916415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"FieldError": {</w:t>
      </w:r>
    </w:p>
    <w:p w14:paraId="45D64ED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"type": "object",</w:t>
      </w:r>
    </w:p>
    <w:p w14:paraId="499B32E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字段级校验错误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61FC5C2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"required": ["field", "message"],</w:t>
      </w:r>
    </w:p>
    <w:p w14:paraId="2967F94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"properties": {</w:t>
      </w:r>
    </w:p>
    <w:p w14:paraId="14D383C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"field": { "type": "string",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校验失败的字段名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"title" },</w:t>
      </w:r>
    </w:p>
    <w:p w14:paraId="1172E80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"message": { "type": "string",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该字段的错误信息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"</w:t>
      </w:r>
      <w:r>
        <w:rPr>
          <w:rFonts w:ascii="Consolas" w:eastAsia="DengXian" w:hAnsi="Consolas" w:cs="Consolas"/>
          <w:color w:val="1F1F1F"/>
          <w:sz w:val="16"/>
          <w:szCs w:val="16"/>
        </w:rPr>
        <w:t>不能为空</w:t>
      </w:r>
      <w:r>
        <w:rPr>
          <w:rFonts w:ascii="Consolas" w:eastAsia="DengXian" w:hAnsi="Consolas" w:cs="Consolas"/>
          <w:color w:val="1F1F1F"/>
          <w:sz w:val="16"/>
          <w:szCs w:val="16"/>
        </w:rPr>
        <w:t>" }</w:t>
      </w:r>
    </w:p>
    <w:p w14:paraId="003BDE4A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}</w:t>
      </w:r>
    </w:p>
    <w:p w14:paraId="13CB618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},</w:t>
      </w:r>
    </w:p>
    <w:p w14:paraId="7C6924B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"ErrorResponse": {</w:t>
      </w:r>
    </w:p>
    <w:p w14:paraId="68B1D91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"type": "object",</w:t>
      </w:r>
    </w:p>
    <w:p w14:paraId="09E37479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统一错误响应结构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75F8033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"required": ["code", "message", "status", "path", "timestamp"],</w:t>
      </w:r>
    </w:p>
    <w:p w14:paraId="46A1780E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"properties": {</w:t>
      </w:r>
    </w:p>
    <w:p w14:paraId="3B8787C7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"code": { "type": "string",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机器可读的错误码，如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VALIDATION_FAILED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BOOK_NOT_FOUND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ISBN_ALREADY_EXISTS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INSUFFICIENT_STOCK</w:t>
      </w:r>
      <w:r>
        <w:rPr>
          <w:rFonts w:ascii="Consolas" w:eastAsia="DengXian" w:hAnsi="Consolas" w:cs="Consolas"/>
          <w:color w:val="1F1F1F"/>
          <w:sz w:val="16"/>
          <w:szCs w:val="16"/>
        </w:rPr>
        <w:t>、</w:t>
      </w:r>
      <w:r>
        <w:rPr>
          <w:rFonts w:ascii="Consolas" w:eastAsia="DengXian" w:hAnsi="Consolas" w:cs="Consolas"/>
          <w:color w:val="1F1F1F"/>
          <w:sz w:val="16"/>
          <w:szCs w:val="16"/>
        </w:rPr>
        <w:t>INTERNAL_SERVER_ERROR", "example": "BOOK_NOT_FOUND" },</w:t>
      </w:r>
    </w:p>
    <w:p w14:paraId="5970BD33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"message": { "type": "string",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可读的错误描述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", "example": "ID </w:t>
      </w:r>
      <w:r>
        <w:rPr>
          <w:rFonts w:ascii="Consolas" w:eastAsia="DengXian" w:hAnsi="Consolas" w:cs="Consolas"/>
          <w:color w:val="1F1F1F"/>
          <w:sz w:val="16"/>
          <w:szCs w:val="16"/>
        </w:rPr>
        <w:t>为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1 </w:t>
      </w:r>
      <w:r>
        <w:rPr>
          <w:rFonts w:ascii="Consolas" w:eastAsia="DengXian" w:hAnsi="Consolas" w:cs="Consolas"/>
          <w:color w:val="1F1F1F"/>
          <w:sz w:val="16"/>
          <w:szCs w:val="16"/>
        </w:rPr>
        <w:t>的图书不存在</w:t>
      </w:r>
      <w:r>
        <w:rPr>
          <w:rFonts w:ascii="Consolas" w:eastAsia="DengXian" w:hAnsi="Consolas" w:cs="Consolas"/>
          <w:color w:val="1F1F1F"/>
          <w:sz w:val="16"/>
          <w:szCs w:val="16"/>
        </w:rPr>
        <w:t>" },</w:t>
      </w:r>
    </w:p>
    <w:p w14:paraId="55173A8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"status": { "type": "integer", "format": "int32", "minimum": 400, "maximum": 599, "description": "HTTP </w:t>
      </w:r>
      <w:r>
        <w:rPr>
          <w:rFonts w:ascii="Consolas" w:eastAsia="DengXian" w:hAnsi="Consolas" w:cs="Consolas"/>
          <w:color w:val="1F1F1F"/>
          <w:sz w:val="16"/>
          <w:szCs w:val="16"/>
        </w:rPr>
        <w:t>状态码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404 },</w:t>
      </w:r>
    </w:p>
    <w:p w14:paraId="772DF1B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"path": { "type": "string",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出错的请求路径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"/api/books/1" },</w:t>
      </w:r>
    </w:p>
    <w:p w14:paraId="389EBFB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"timestamp": { "type": "string", "format": "date-time",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错误发生时间</w:t>
      </w:r>
      <w:r>
        <w:rPr>
          <w:rFonts w:ascii="Consolas" w:eastAsia="DengXian" w:hAnsi="Consolas" w:cs="Consolas"/>
          <w:color w:val="1F1F1F"/>
          <w:sz w:val="16"/>
          <w:szCs w:val="16"/>
        </w:rPr>
        <w:t>", "example": "2026-10-01T08:00:00Z" },</w:t>
      </w:r>
    </w:p>
    <w:p w14:paraId="3D2CA46B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"errors": {</w:t>
      </w:r>
    </w:p>
    <w:p w14:paraId="74AC82C5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"type": "array",</w:t>
      </w:r>
    </w:p>
    <w:p w14:paraId="1921C0F8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"description": "</w:t>
      </w:r>
      <w:r>
        <w:rPr>
          <w:rFonts w:ascii="Consolas" w:eastAsia="DengXian" w:hAnsi="Consolas" w:cs="Consolas"/>
          <w:color w:val="1F1F1F"/>
          <w:sz w:val="16"/>
          <w:szCs w:val="16"/>
        </w:rPr>
        <w:t>字段级校验错误明细，仅在</w:t>
      </w:r>
      <w:r>
        <w:rPr>
          <w:rFonts w:ascii="Consolas" w:eastAsia="DengXian" w:hAnsi="Consolas" w:cs="Consolas"/>
          <w:color w:val="1F1F1F"/>
          <w:sz w:val="16"/>
          <w:szCs w:val="16"/>
        </w:rPr>
        <w:t xml:space="preserve"> 400 </w:t>
      </w:r>
      <w:r>
        <w:rPr>
          <w:rFonts w:ascii="Consolas" w:eastAsia="DengXian" w:hAnsi="Consolas" w:cs="Consolas"/>
          <w:color w:val="1F1F1F"/>
          <w:sz w:val="16"/>
          <w:szCs w:val="16"/>
        </w:rPr>
        <w:t>校验失败时返回</w:t>
      </w:r>
      <w:r>
        <w:rPr>
          <w:rFonts w:ascii="Consolas" w:eastAsia="DengXian" w:hAnsi="Consolas" w:cs="Consolas"/>
          <w:color w:val="1F1F1F"/>
          <w:sz w:val="16"/>
          <w:szCs w:val="16"/>
        </w:rPr>
        <w:t>",</w:t>
      </w:r>
    </w:p>
    <w:p w14:paraId="3EF4B83F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  "items": { "$ref": "#/components/schemas/FieldError" }</w:t>
      </w:r>
    </w:p>
    <w:p w14:paraId="4D4D0DAC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  }</w:t>
      </w:r>
    </w:p>
    <w:p w14:paraId="20124F96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  }</w:t>
      </w:r>
    </w:p>
    <w:p w14:paraId="7983E7A2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  }</w:t>
      </w:r>
    </w:p>
    <w:p w14:paraId="545A3041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  }</w:t>
      </w:r>
    </w:p>
    <w:p w14:paraId="22FA17F0" w14:textId="77777777" w:rsidR="00821829" w:rsidRDefault="00000000">
      <w:pPr>
        <w:pBdr>
          <w:left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 xml:space="preserve">  }</w:t>
      </w:r>
    </w:p>
    <w:p w14:paraId="7BB40AE5" w14:textId="629B866E" w:rsidR="00821829" w:rsidRDefault="00000000" w:rsidP="007B5FD3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after="0" w:line="240" w:lineRule="auto"/>
        <w:ind w:left="800" w:right="80"/>
      </w:pPr>
      <w:r>
        <w:rPr>
          <w:rFonts w:ascii="Consolas" w:eastAsia="DengXian" w:hAnsi="Consolas" w:cs="Consolas"/>
          <w:color w:val="1F1F1F"/>
          <w:sz w:val="16"/>
          <w:szCs w:val="16"/>
        </w:rPr>
        <w:t>}</w:t>
      </w:r>
    </w:p>
    <w:sectPr w:rsidR="00821829">
      <w:footerReference w:type="default" r:id="rId10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975BF7" w14:textId="77777777" w:rsidR="00571501" w:rsidRDefault="00571501">
      <w:pPr>
        <w:spacing w:after="0" w:line="240" w:lineRule="auto"/>
      </w:pPr>
      <w:r>
        <w:separator/>
      </w:r>
    </w:p>
    <w:p w14:paraId="25AFD771" w14:textId="77777777" w:rsidR="00571501" w:rsidRDefault="00571501"/>
  </w:endnote>
  <w:endnote w:type="continuationSeparator" w:id="0">
    <w:p w14:paraId="2FFA7057" w14:textId="77777777" w:rsidR="00571501" w:rsidRDefault="00571501">
      <w:pPr>
        <w:spacing w:after="0" w:line="240" w:lineRule="auto"/>
      </w:pPr>
      <w:r>
        <w:continuationSeparator/>
      </w:r>
    </w:p>
    <w:p w14:paraId="35B49146" w14:textId="77777777" w:rsidR="00571501" w:rsidRDefault="005715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0B78F2" w14:textId="77777777" w:rsidR="00821829" w:rsidRDefault="0000000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268B3E" w14:textId="77777777" w:rsidR="00571501" w:rsidRDefault="00571501">
      <w:pPr>
        <w:spacing w:after="0" w:line="240" w:lineRule="auto"/>
      </w:pPr>
      <w:r>
        <w:separator/>
      </w:r>
    </w:p>
    <w:p w14:paraId="79B8BC76" w14:textId="77777777" w:rsidR="00571501" w:rsidRDefault="00571501"/>
  </w:footnote>
  <w:footnote w:type="continuationSeparator" w:id="0">
    <w:p w14:paraId="39F00B57" w14:textId="77777777" w:rsidR="00571501" w:rsidRDefault="00571501">
      <w:pPr>
        <w:spacing w:after="0" w:line="240" w:lineRule="auto"/>
      </w:pPr>
      <w:r>
        <w:continuationSeparator/>
      </w:r>
    </w:p>
    <w:p w14:paraId="48EFE837" w14:textId="77777777" w:rsidR="00571501" w:rsidRDefault="0057150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34B58"/>
    <w:multiLevelType w:val="multilevel"/>
    <w:tmpl w:val="6CD0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1034"/>
    <w:multiLevelType w:val="multilevel"/>
    <w:tmpl w:val="BCF2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3272E"/>
    <w:multiLevelType w:val="hybridMultilevel"/>
    <w:tmpl w:val="8C24DE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446454D"/>
    <w:multiLevelType w:val="multilevel"/>
    <w:tmpl w:val="A144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FB0E3A"/>
    <w:multiLevelType w:val="multilevel"/>
    <w:tmpl w:val="59CC43B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)"/>
      <w:lvlJc w:val="left"/>
      <w:pPr>
        <w:ind w:left="1500" w:hanging="420"/>
      </w:pPr>
      <w:rPr>
        <w:rFonts w:hint="eastAsia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abstractNum w:abstractNumId="8" w15:restartNumberingAfterBreak="0">
    <w:nsid w:val="4AD80CBA"/>
    <w:multiLevelType w:val="hybridMultilevel"/>
    <w:tmpl w:val="014062BC"/>
    <w:lvl w:ilvl="0" w:tplc="59BE5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82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CF0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6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9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84F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5A8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46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E80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C1A4B"/>
    <w:multiLevelType w:val="multilevel"/>
    <w:tmpl w:val="A9F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B893AD6"/>
    <w:multiLevelType w:val="hybridMultilevel"/>
    <w:tmpl w:val="CAF00B94"/>
    <w:lvl w:ilvl="0" w:tplc="75128D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277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F2C7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79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783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AB0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AEA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784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701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95414"/>
    <w:multiLevelType w:val="multilevel"/>
    <w:tmpl w:val="87CC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935206">
    <w:abstractNumId w:val="7"/>
  </w:num>
  <w:num w:numId="2" w16cid:durableId="1542589070">
    <w:abstractNumId w:val="6"/>
  </w:num>
  <w:num w:numId="3" w16cid:durableId="182668274">
    <w:abstractNumId w:val="5"/>
  </w:num>
  <w:num w:numId="4" w16cid:durableId="1896502341">
    <w:abstractNumId w:val="7"/>
  </w:num>
  <w:num w:numId="5" w16cid:durableId="1820606985">
    <w:abstractNumId w:val="10"/>
  </w:num>
  <w:num w:numId="6" w16cid:durableId="473060970">
    <w:abstractNumId w:val="4"/>
  </w:num>
  <w:num w:numId="7" w16cid:durableId="1957788338">
    <w:abstractNumId w:val="7"/>
  </w:num>
  <w:num w:numId="8" w16cid:durableId="368721636">
    <w:abstractNumId w:val="8"/>
  </w:num>
  <w:num w:numId="9" w16cid:durableId="750391747">
    <w:abstractNumId w:val="7"/>
  </w:num>
  <w:num w:numId="10" w16cid:durableId="1925919857">
    <w:abstractNumId w:val="7"/>
  </w:num>
  <w:num w:numId="11" w16cid:durableId="1517307206">
    <w:abstractNumId w:val="0"/>
  </w:num>
  <w:num w:numId="12" w16cid:durableId="145124072">
    <w:abstractNumId w:val="7"/>
  </w:num>
  <w:num w:numId="13" w16cid:durableId="793717619">
    <w:abstractNumId w:val="9"/>
  </w:num>
  <w:num w:numId="14" w16cid:durableId="434789143">
    <w:abstractNumId w:val="1"/>
  </w:num>
  <w:num w:numId="15" w16cid:durableId="888149297">
    <w:abstractNumId w:val="7"/>
  </w:num>
  <w:num w:numId="16" w16cid:durableId="1408991164">
    <w:abstractNumId w:val="11"/>
  </w:num>
  <w:num w:numId="17" w16cid:durableId="1928346282">
    <w:abstractNumId w:val="7"/>
  </w:num>
  <w:num w:numId="18" w16cid:durableId="543368283">
    <w:abstractNumId w:val="3"/>
  </w:num>
  <w:num w:numId="19" w16cid:durableId="977685414">
    <w:abstractNumId w:val="7"/>
  </w:num>
  <w:num w:numId="20" w16cid:durableId="1874608380">
    <w:abstractNumId w:val="7"/>
  </w:num>
  <w:num w:numId="21" w16cid:durableId="315888779">
    <w:abstractNumId w:val="7"/>
  </w:num>
  <w:num w:numId="22" w16cid:durableId="135924157">
    <w:abstractNumId w:val="7"/>
  </w:num>
  <w:num w:numId="23" w16cid:durableId="3285405">
    <w:abstractNumId w:val="7"/>
  </w:num>
  <w:num w:numId="24" w16cid:durableId="502627068">
    <w:abstractNumId w:val="12"/>
  </w:num>
  <w:num w:numId="25" w16cid:durableId="871260732">
    <w:abstractNumId w:val="7"/>
  </w:num>
  <w:num w:numId="26" w16cid:durableId="365839651">
    <w:abstractNumId w:val="2"/>
  </w:num>
  <w:num w:numId="27" w16cid:durableId="204598387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424EE"/>
    <w:rsid w:val="000756A0"/>
    <w:rsid w:val="000D5EE3"/>
    <w:rsid w:val="000E4B77"/>
    <w:rsid w:val="000E4C55"/>
    <w:rsid w:val="000E70B2"/>
    <w:rsid w:val="000F481B"/>
    <w:rsid w:val="001312BF"/>
    <w:rsid w:val="0013795C"/>
    <w:rsid w:val="00143946"/>
    <w:rsid w:val="00152FE7"/>
    <w:rsid w:val="001719E3"/>
    <w:rsid w:val="00174C63"/>
    <w:rsid w:val="00174E21"/>
    <w:rsid w:val="00193DE7"/>
    <w:rsid w:val="001A1F98"/>
    <w:rsid w:val="001B3A30"/>
    <w:rsid w:val="001D5E15"/>
    <w:rsid w:val="00221FED"/>
    <w:rsid w:val="002403F6"/>
    <w:rsid w:val="00244584"/>
    <w:rsid w:val="002506AD"/>
    <w:rsid w:val="0025281D"/>
    <w:rsid w:val="0027639F"/>
    <w:rsid w:val="00302701"/>
    <w:rsid w:val="00310D83"/>
    <w:rsid w:val="00314F23"/>
    <w:rsid w:val="00322F06"/>
    <w:rsid w:val="00374041"/>
    <w:rsid w:val="0037772F"/>
    <w:rsid w:val="00397DFC"/>
    <w:rsid w:val="003B5944"/>
    <w:rsid w:val="003F0EC0"/>
    <w:rsid w:val="004502B8"/>
    <w:rsid w:val="0045138D"/>
    <w:rsid w:val="004804AC"/>
    <w:rsid w:val="00487E47"/>
    <w:rsid w:val="00496FB4"/>
    <w:rsid w:val="004A5401"/>
    <w:rsid w:val="004C1EFC"/>
    <w:rsid w:val="004C435D"/>
    <w:rsid w:val="004E359B"/>
    <w:rsid w:val="004E3ED2"/>
    <w:rsid w:val="005413E1"/>
    <w:rsid w:val="00541E67"/>
    <w:rsid w:val="00571501"/>
    <w:rsid w:val="005763CE"/>
    <w:rsid w:val="005919B6"/>
    <w:rsid w:val="00593ACE"/>
    <w:rsid w:val="005F6349"/>
    <w:rsid w:val="00612B81"/>
    <w:rsid w:val="00622DE7"/>
    <w:rsid w:val="00624602"/>
    <w:rsid w:val="00640D37"/>
    <w:rsid w:val="00645558"/>
    <w:rsid w:val="00653156"/>
    <w:rsid w:val="00675E68"/>
    <w:rsid w:val="00685F4A"/>
    <w:rsid w:val="006C0C19"/>
    <w:rsid w:val="00702D9A"/>
    <w:rsid w:val="00724489"/>
    <w:rsid w:val="00741F74"/>
    <w:rsid w:val="0074723A"/>
    <w:rsid w:val="00763FAD"/>
    <w:rsid w:val="00782A39"/>
    <w:rsid w:val="007929A8"/>
    <w:rsid w:val="007B5FD3"/>
    <w:rsid w:val="007E0CE9"/>
    <w:rsid w:val="00821829"/>
    <w:rsid w:val="00830BDC"/>
    <w:rsid w:val="008458F6"/>
    <w:rsid w:val="008D5A99"/>
    <w:rsid w:val="009046BA"/>
    <w:rsid w:val="00910E94"/>
    <w:rsid w:val="00911E4B"/>
    <w:rsid w:val="00946E5B"/>
    <w:rsid w:val="00960070"/>
    <w:rsid w:val="00970106"/>
    <w:rsid w:val="00981FB2"/>
    <w:rsid w:val="009913C6"/>
    <w:rsid w:val="009A3D42"/>
    <w:rsid w:val="009B05BC"/>
    <w:rsid w:val="009B6084"/>
    <w:rsid w:val="009D73C9"/>
    <w:rsid w:val="009E40DC"/>
    <w:rsid w:val="00A11225"/>
    <w:rsid w:val="00A152A4"/>
    <w:rsid w:val="00A155A9"/>
    <w:rsid w:val="00A21AF1"/>
    <w:rsid w:val="00A21E4C"/>
    <w:rsid w:val="00A23670"/>
    <w:rsid w:val="00A65E8E"/>
    <w:rsid w:val="00A81FA7"/>
    <w:rsid w:val="00A96F5A"/>
    <w:rsid w:val="00AD1784"/>
    <w:rsid w:val="00AE242E"/>
    <w:rsid w:val="00AF084C"/>
    <w:rsid w:val="00B032A0"/>
    <w:rsid w:val="00B16558"/>
    <w:rsid w:val="00B6422E"/>
    <w:rsid w:val="00B74494"/>
    <w:rsid w:val="00B74570"/>
    <w:rsid w:val="00BD78CE"/>
    <w:rsid w:val="00C15CAE"/>
    <w:rsid w:val="00C56C70"/>
    <w:rsid w:val="00C83E2E"/>
    <w:rsid w:val="00CA6FBB"/>
    <w:rsid w:val="00CE7651"/>
    <w:rsid w:val="00D054E9"/>
    <w:rsid w:val="00D21375"/>
    <w:rsid w:val="00D23477"/>
    <w:rsid w:val="00D345EC"/>
    <w:rsid w:val="00D368B2"/>
    <w:rsid w:val="00D727EF"/>
    <w:rsid w:val="00D805B2"/>
    <w:rsid w:val="00DA1FA8"/>
    <w:rsid w:val="00DC01A3"/>
    <w:rsid w:val="00E13E52"/>
    <w:rsid w:val="00E154B2"/>
    <w:rsid w:val="00E2480B"/>
    <w:rsid w:val="00E751A3"/>
    <w:rsid w:val="00EA7395"/>
    <w:rsid w:val="00EF270A"/>
    <w:rsid w:val="00F04A27"/>
    <w:rsid w:val="00F158EC"/>
    <w:rsid w:val="00F208FB"/>
    <w:rsid w:val="00F32371"/>
    <w:rsid w:val="00F36965"/>
    <w:rsid w:val="00F86F83"/>
    <w:rsid w:val="00F87641"/>
    <w:rsid w:val="00FA6684"/>
    <w:rsid w:val="00FB7D02"/>
    <w:rsid w:val="00F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8BB53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477"/>
    <w:rPr>
      <w:lang w:val="en-GB" w:eastAsia="zh-CN"/>
    </w:rPr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81FA7"/>
    <w:rPr>
      <w:color w:val="58A8AD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FA7"/>
    <w:rPr>
      <w:color w:val="605E5C"/>
      <w:shd w:val="clear" w:color="auto" w:fill="E1DFDD"/>
    </w:rPr>
  </w:style>
  <w:style w:type="paragraph" w:customStyle="1" w:styleId="o1">
    <w:name w:val="o1"/>
    <w:basedOn w:val="Normal"/>
    <w:rsid w:val="00981FB2"/>
    <w:pPr>
      <w:spacing w:before="100" w:beforeAutospacing="1" w:after="100" w:afterAutospacing="1" w:line="240" w:lineRule="auto"/>
      <w:ind w:left="0"/>
    </w:pPr>
    <w:rPr>
      <w:rFonts w:ascii="SimSun" w:eastAsia="SimSun" w:hAnsi="SimSun" w:cs="SimSun"/>
      <w:color w:val="auto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981FB2"/>
  </w:style>
  <w:style w:type="paragraph" w:styleId="NormalWeb">
    <w:name w:val="Normal (Web)"/>
    <w:basedOn w:val="Normal"/>
    <w:uiPriority w:val="99"/>
    <w:semiHidden/>
    <w:unhideWhenUsed/>
    <w:rsid w:val="00F32371"/>
    <w:pPr>
      <w:spacing w:before="100" w:beforeAutospacing="1" w:after="100" w:afterAutospacing="1" w:line="240" w:lineRule="auto"/>
      <w:ind w:left="0"/>
    </w:pPr>
    <w:rPr>
      <w:rFonts w:ascii="SimSun" w:eastAsia="SimSun" w:hAnsi="SimSun" w:cs="SimSun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36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716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0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187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9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04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22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88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6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9513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95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11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66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4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3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7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202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4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194</TotalTime>
  <Pages>15</Pages>
  <Words>3436</Words>
  <Characters>19590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Xilang Chen</cp:lastModifiedBy>
  <cp:revision>98</cp:revision>
  <dcterms:created xsi:type="dcterms:W3CDTF">2022-09-17T12:12:00Z</dcterms:created>
  <dcterms:modified xsi:type="dcterms:W3CDTF">2026-10-01T13:23:00Z</dcterms:modified>
</cp:coreProperties>
</file>